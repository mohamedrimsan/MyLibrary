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685B" w14:textId="77777777" w:rsidR="00C6554A" w:rsidRPr="008B5277" w:rsidRDefault="002554CD" w:rsidP="00237672">
      <w:pPr>
        <w:pStyle w:val="Photo"/>
        <w:spacing w:line="360" w:lineRule="au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18391830" wp14:editId="50CD7DAF">
            <wp:extent cx="3657600" cy="304800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4800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00FF06D6" w14:textId="780825CB" w:rsidR="007F5CD3" w:rsidRDefault="007F5CD3" w:rsidP="00237672">
      <w:pPr>
        <w:pStyle w:val="Title"/>
        <w:spacing w:line="360" w:lineRule="auto"/>
      </w:pPr>
      <w:r w:rsidRPr="007F5CD3">
        <w:t>OSINT Resource</w:t>
      </w:r>
    </w:p>
    <w:p w14:paraId="0FF03BCF" w14:textId="77777777" w:rsidR="007F5CD3" w:rsidRDefault="007F5CD3" w:rsidP="00237672">
      <w:pPr>
        <w:pStyle w:val="Title"/>
        <w:spacing w:line="360" w:lineRule="auto"/>
        <w:jc w:val="left"/>
      </w:pPr>
    </w:p>
    <w:p w14:paraId="77588EAB" w14:textId="6420FB48" w:rsidR="007F5CD3" w:rsidRDefault="007F5CD3" w:rsidP="00237672">
      <w:pPr>
        <w:pStyle w:val="Subtitle"/>
        <w:spacing w:line="360" w:lineRule="auto"/>
        <w:rPr>
          <w:i/>
          <w:iCs/>
        </w:rPr>
      </w:pPr>
      <w:r w:rsidRPr="007F5CD3">
        <w:rPr>
          <w:rFonts w:ascii="Segoe UI Emoji" w:hAnsi="Segoe UI Emoji" w:cs="Segoe UI Emoji"/>
        </w:rPr>
        <w:t>📖</w:t>
      </w:r>
      <w:r w:rsidRPr="007F5CD3">
        <w:t xml:space="preserve"> </w:t>
      </w:r>
      <w:r w:rsidRPr="007F5CD3">
        <w:rPr>
          <w:i/>
          <w:iCs/>
        </w:rPr>
        <w:t>A comprehensive collection of OPEN-SOURCE Intelligence tools, search engines, and investigative resources for researchers, analysts, and digital detectives.</w:t>
      </w:r>
    </w:p>
    <w:p w14:paraId="4912845B" w14:textId="77777777" w:rsidR="007F5CD3" w:rsidRDefault="007F5CD3" w:rsidP="00237672">
      <w:pPr>
        <w:pStyle w:val="Subtitle"/>
        <w:spacing w:line="360" w:lineRule="auto"/>
        <w:rPr>
          <w:i/>
          <w:iCs/>
        </w:rPr>
      </w:pPr>
    </w:p>
    <w:p w14:paraId="01717266" w14:textId="77777777" w:rsidR="007F5CD3" w:rsidRPr="007F5CD3" w:rsidRDefault="007F5CD3" w:rsidP="00237672">
      <w:pPr>
        <w:pStyle w:val="Subtitle"/>
        <w:spacing w:line="360" w:lineRule="auto"/>
        <w:jc w:val="left"/>
      </w:pPr>
    </w:p>
    <w:p w14:paraId="5B62C794" w14:textId="03F4CAB2" w:rsidR="007F5CD3" w:rsidRDefault="007F5CD3" w:rsidP="00237672">
      <w:pPr>
        <w:pStyle w:val="ContactInfo"/>
        <w:spacing w:line="360" w:lineRule="auto"/>
        <w:rPr>
          <w:rFonts w:ascii="Segoe UI Emoji" w:hAnsi="Segoe UI Emoji" w:cs="Segoe UI Emoji"/>
          <w:b/>
          <w:bCs/>
        </w:rPr>
      </w:pPr>
      <w:r w:rsidRPr="007F5CD3">
        <w:rPr>
          <w:b/>
          <w:bCs/>
        </w:rPr>
        <w:t>“Knowledge is power.</w:t>
      </w:r>
      <w:r w:rsidRPr="007F5CD3">
        <w:rPr>
          <w:b/>
          <w:bCs/>
        </w:rPr>
        <w:br/>
        <w:t xml:space="preserve">Intelligence is how we use it.” </w:t>
      </w:r>
      <w:r w:rsidRPr="007F5CD3">
        <w:rPr>
          <w:rFonts w:ascii="Segoe UI Emoji" w:hAnsi="Segoe UI Emoji" w:cs="Segoe UI Emoji"/>
          <w:b/>
          <w:bCs/>
        </w:rPr>
        <w:t>💡</w:t>
      </w:r>
    </w:p>
    <w:p w14:paraId="13F66FA7" w14:textId="77777777" w:rsidR="00A12BA3" w:rsidRDefault="00A12BA3" w:rsidP="00237672">
      <w:pPr>
        <w:pStyle w:val="ContactInfo"/>
        <w:spacing w:line="360" w:lineRule="auto"/>
        <w:rPr>
          <w:rFonts w:ascii="Segoe UI Emoji" w:hAnsi="Segoe UI Emoji" w:cs="Segoe UI Emoji"/>
          <w:b/>
          <w:bCs/>
        </w:rPr>
      </w:pPr>
    </w:p>
    <w:p w14:paraId="08B37D3B" w14:textId="29702FA6" w:rsidR="00A12BA3" w:rsidRPr="00A12BA3" w:rsidRDefault="00A12BA3" w:rsidP="00237672">
      <w:pPr>
        <w:pStyle w:val="Subtitle"/>
        <w:spacing w:line="360" w:lineRule="auto"/>
        <w:rPr>
          <w:rFonts w:eastAsiaTheme="minorHAnsi"/>
          <w:b/>
          <w:bCs/>
          <w:sz w:val="22"/>
        </w:rPr>
      </w:pPr>
      <w:hyperlink r:id="rId8" w:history="1">
        <w:r w:rsidRPr="00E650B0">
          <w:rPr>
            <w:rStyle w:val="Hyperlink"/>
            <w:b/>
            <w:bCs/>
          </w:rPr>
          <w:t>By Mohamed Rimsan</w:t>
        </w:r>
      </w:hyperlink>
    </w:p>
    <w:p w14:paraId="37B0E965" w14:textId="625597F5" w:rsidR="00A12BA3" w:rsidRPr="00A12BA3" w:rsidRDefault="00A12BA3" w:rsidP="0023767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A12BA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⚜️</w:t>
      </w:r>
      <w:r w:rsidRPr="00A12BA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PREFACE</w:t>
      </w:r>
    </w:p>
    <w:p w14:paraId="18F69CAA" w14:textId="17D6CCF6" w:rsidR="00A12BA3" w:rsidRPr="00A12BA3" w:rsidRDefault="00A12BA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A12BA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Open-Source Intelligence (OSINT) is the art of gathering information from publicly available sources.</w:t>
      </w:r>
      <w:r w:rsidRPr="00A12BA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br/>
        <w:t xml:space="preserve">This guide serves as a </w:t>
      </w:r>
      <w:r w:rsidRPr="00A12B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reference manual</w:t>
      </w:r>
      <w:r w:rsidRPr="00A12BA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for students, professionals, cybersecurity analysts, investigators, and anyone who wants to sharpen their digital intelligence skills.</w:t>
      </w:r>
    </w:p>
    <w:p w14:paraId="47E4D87C" w14:textId="77777777" w:rsidR="00A12BA3" w:rsidRPr="00A12BA3" w:rsidRDefault="00A12BA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A12BA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Inside this collection, you’ll find hundreds of categorized tools — from general search engines to advanced OSINT frameworks — organized neatly for convenience.</w:t>
      </w:r>
    </w:p>
    <w:p w14:paraId="3151E5C3" w14:textId="77777777" w:rsidR="00A12BA3" w:rsidRPr="00A12BA3" w:rsidRDefault="00A12BA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A12BA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“Information is power — but structured, verified information is intelligence.” </w:t>
      </w:r>
      <w:r w:rsidRPr="00A12BA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🧠</w:t>
      </w:r>
    </w:p>
    <w:p w14:paraId="68746800" w14:textId="77777777" w:rsidR="00A12BA3" w:rsidRDefault="00A12BA3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39E81464" w14:textId="529CE7C6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🧾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Main Chapters</w:t>
      </w:r>
    </w:p>
    <w:p w14:paraId="17631812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🔍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 — General Search</w:t>
      </w:r>
    </w:p>
    <w:p w14:paraId="4F9F38EA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Global search engines for everyday and investigative use.</w:t>
      </w:r>
    </w:p>
    <w:p w14:paraId="2A5742B3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🌐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 — Main National Search Engines</w:t>
      </w:r>
    </w:p>
    <w:p w14:paraId="70A690C3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Localized search tools for country-specific research.</w:t>
      </w:r>
    </w:p>
    <w:p w14:paraId="410C6A79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🔗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 — Meta Search Engines</w:t>
      </w:r>
    </w:p>
    <w:p w14:paraId="145D7183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Platforms that combine multiple engines into one interface.</w:t>
      </w:r>
    </w:p>
    <w:p w14:paraId="5FD861FD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🎯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 — Specialty Search Engines</w:t>
      </w:r>
    </w:p>
    <w:p w14:paraId="0B3417FB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Topic-specific and technical search platforms.</w:t>
      </w:r>
    </w:p>
    <w:p w14:paraId="6888AF54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Symbol" w:eastAsia="Times New Roman" w:hAnsi="Segoe UI Symbol" w:cs="Segoe UI Symbol"/>
          <w:b/>
          <w:bCs/>
          <w:color w:val="auto"/>
          <w:sz w:val="27"/>
          <w:szCs w:val="27"/>
          <w:lang w:bidi="ta-IN"/>
        </w:rPr>
        <w:t>🖼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5 — Visual &amp; Clustering Search Engines</w:t>
      </w:r>
    </w:p>
    <w:p w14:paraId="5EBB1DBA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Visualized and categorized search experiences.</w:t>
      </w:r>
    </w:p>
    <w:p w14:paraId="4B705E35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🌍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6 — Similar Sites Search</w:t>
      </w:r>
    </w:p>
    <w:p w14:paraId="30DAF7D6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Find websites </w:t>
      </w:r>
      <w:proofErr w:type="gramStart"/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similar to</w:t>
      </w:r>
      <w:proofErr w:type="gramEnd"/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a given domain or niche.</w:t>
      </w:r>
    </w:p>
    <w:p w14:paraId="5B62ABC0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📄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7 — Document &amp; Slides Search</w:t>
      </w:r>
    </w:p>
    <w:p w14:paraId="7363CAE0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Engines for PDFs, slides, and public documents.</w:t>
      </w:r>
    </w:p>
    <w:p w14:paraId="566AE351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📁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8 — File Search Engines</w:t>
      </w:r>
    </w:p>
    <w:p w14:paraId="5D9F82A6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Discover public files across drives and repositories.</w:t>
      </w:r>
    </w:p>
    <w:p w14:paraId="4B640D8B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📝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9 — </w:t>
      </w:r>
      <w:proofErr w:type="spellStart"/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>Pastebins</w:t>
      </w:r>
      <w:proofErr w:type="spellEnd"/>
    </w:p>
    <w:p w14:paraId="58687545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Sources for text dumps, pastes, and leaks.</w:t>
      </w:r>
    </w:p>
    <w:p w14:paraId="3A67C7DC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💻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10 — Code Search Engines</w:t>
      </w:r>
    </w:p>
    <w:p w14:paraId="3A46B5FF" w14:textId="0FDE01CD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Tools to analyze and locate source code across repositories.</w:t>
      </w:r>
    </w:p>
    <w:p w14:paraId="45C0C08B" w14:textId="77777777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👥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</w:t>
      </w:r>
      <w:proofErr w:type="gramStart"/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>Social Media</w:t>
      </w:r>
      <w:proofErr w:type="gramEnd"/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&amp; Networking</w:t>
      </w:r>
    </w:p>
    <w:p w14:paraId="0EA76439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👥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11 — Major Social Networks</w:t>
      </w:r>
    </w:p>
    <w:p w14:paraId="46BC9C5F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Key platforms used for digital footprint analysis.</w:t>
      </w:r>
    </w:p>
    <w:p w14:paraId="4CC7D528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🕒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12 — Real-Time &amp; Social Media Search Tools</w:t>
      </w:r>
    </w:p>
    <w:p w14:paraId="294947E8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lastRenderedPageBreak/>
        <w:t>Live monitoring and trend analysis platforms.</w:t>
      </w:r>
    </w:p>
    <w:p w14:paraId="7B586A17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🧩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13 — </w:t>
      </w:r>
      <w:proofErr w:type="gramStart"/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>Social Media Tools</w:t>
      </w:r>
      <w:proofErr w:type="gramEnd"/>
    </w:p>
    <w:p w14:paraId="09EAFA42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Enhancement and analytics utilities for social data.</w:t>
      </w:r>
    </w:p>
    <w:p w14:paraId="168F59DF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🐦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14 — Twitter Tools</w:t>
      </w:r>
    </w:p>
    <w:p w14:paraId="147773B7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Twitter OSINT tools and analytical utilities.</w:t>
      </w:r>
    </w:p>
    <w:p w14:paraId="459EF3B2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📘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15 — Facebook Tools</w:t>
      </w:r>
    </w:p>
    <w:p w14:paraId="7DF7C0B0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Profile, ID, and data extraction tools for Facebook.</w:t>
      </w:r>
    </w:p>
    <w:p w14:paraId="24A815A7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📸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16 — Instagram Tools</w:t>
      </w:r>
    </w:p>
    <w:p w14:paraId="5F5368EE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Tools for </w:t>
      </w:r>
      <w:proofErr w:type="gramStart"/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account</w:t>
      </w:r>
      <w:proofErr w:type="gramEnd"/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insights and audience research.</w:t>
      </w:r>
    </w:p>
    <w:p w14:paraId="1DED5452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📌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17 — Pinterest Tools</w:t>
      </w:r>
    </w:p>
    <w:p w14:paraId="34C889CF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Niche analysis for image-based searches.</w:t>
      </w:r>
    </w:p>
    <w:p w14:paraId="0C5B90A3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👾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18 — Reddit Tools</w:t>
      </w:r>
    </w:p>
    <w:p w14:paraId="2FC866CD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Subreddit, user, and comment analysis tools.</w:t>
      </w:r>
    </w:p>
    <w:p w14:paraId="361C990B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🌐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19 — VKontakte (VK) Tools</w:t>
      </w:r>
    </w:p>
    <w:p w14:paraId="02281B48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OSINT utilities for Russia’s largest social platform.</w:t>
      </w:r>
    </w:p>
    <w:p w14:paraId="57AB5C4A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💼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20 — LinkedIn &amp; Telegram Tools</w:t>
      </w:r>
    </w:p>
    <w:p w14:paraId="0141DC3A" w14:textId="551CCA30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Professional network and encrypted chat analysis.</w:t>
      </w:r>
    </w:p>
    <w:p w14:paraId="56AA3D70" w14:textId="77777777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🧑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>‍</w:t>
      </w: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💼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Investigations &amp; Intelligence</w:t>
      </w:r>
    </w:p>
    <w:p w14:paraId="5C03DD82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📝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21 — Blog Search</w:t>
      </w:r>
    </w:p>
    <w:p w14:paraId="1B55B825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Engines to find blog posts and independent content.</w:t>
      </w:r>
    </w:p>
    <w:p w14:paraId="428616D8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💬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22 — Forum &amp; Discussion Board Search</w:t>
      </w:r>
    </w:p>
    <w:p w14:paraId="2D27272C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Locate conversations and discussions across the web.</w:t>
      </w:r>
    </w:p>
    <w:p w14:paraId="5216A07E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🔎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23 — Username Check</w:t>
      </w:r>
    </w:p>
    <w:p w14:paraId="4917F5FD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Search usernames across platforms for identity linkage.</w:t>
      </w:r>
    </w:p>
    <w:p w14:paraId="3744BA2F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🧑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>‍</w:t>
      </w: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💼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24 — People Investigations</w:t>
      </w:r>
    </w:p>
    <w:p w14:paraId="62A77DA8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Public records, genealogy, and identity lookups.</w:t>
      </w:r>
    </w:p>
    <w:p w14:paraId="4E8C750A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lastRenderedPageBreak/>
        <w:t>📧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25 — Email Search &amp; Validation</w:t>
      </w:r>
    </w:p>
    <w:p w14:paraId="7D72E6C2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Verify and investigate email addresses.</w:t>
      </w:r>
    </w:p>
    <w:p w14:paraId="3C0B906C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📱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26 — Phone Number Research</w:t>
      </w:r>
    </w:p>
    <w:p w14:paraId="22B04119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Identify carriers, owners, and social links.</w:t>
      </w:r>
    </w:p>
    <w:p w14:paraId="5EBE28F5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🚗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27 — Vehicle / Automobile Research</w:t>
      </w:r>
    </w:p>
    <w:p w14:paraId="403626C8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gramStart"/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Lookup</w:t>
      </w:r>
      <w:proofErr w:type="gramEnd"/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by VIN, plate, and ownership data.</w:t>
      </w:r>
    </w:p>
    <w:p w14:paraId="787A9015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🎓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28 — Expert Search</w:t>
      </w:r>
    </w:p>
    <w:p w14:paraId="10F67622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Find professionals, specialists, and researchers.</w:t>
      </w:r>
    </w:p>
    <w:p w14:paraId="5A1EBD9B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🏢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29 — Company Research</w:t>
      </w:r>
    </w:p>
    <w:p w14:paraId="685CD98B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Analyze business data, records, and performance.</w:t>
      </w:r>
    </w:p>
    <w:p w14:paraId="4D129B76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💼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30 — Job Search Resources</w:t>
      </w:r>
    </w:p>
    <w:p w14:paraId="640F5A30" w14:textId="463EF90E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Find jobs, careers, and recruiter tools.</w:t>
      </w:r>
    </w:p>
    <w:p w14:paraId="3C03DD92" w14:textId="77777777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🌍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Web &amp; Data Intelligence</w:t>
      </w:r>
    </w:p>
    <w:p w14:paraId="7B5806B9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❓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31 — Q&amp;A Sites</w:t>
      </w:r>
    </w:p>
    <w:p w14:paraId="7B06DB7E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Community-driven platforms for knowledge and help.</w:t>
      </w:r>
    </w:p>
    <w:p w14:paraId="511F6D61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🌐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32 — Domain &amp; IP Research</w:t>
      </w:r>
    </w:p>
    <w:p w14:paraId="3DB3FEC6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Investigate ownership, hosting, and DNS details.</w:t>
      </w:r>
    </w:p>
    <w:p w14:paraId="3D41D848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🔑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33 — Keyword Discovery &amp; Research</w:t>
      </w:r>
    </w:p>
    <w:p w14:paraId="221320A5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Analyze keyword trends and SEO data.</w:t>
      </w:r>
    </w:p>
    <w:p w14:paraId="52D80F4A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Symbol" w:eastAsia="Times New Roman" w:hAnsi="Segoe UI Symbol" w:cs="Segoe UI Symbol"/>
          <w:b/>
          <w:bCs/>
          <w:color w:val="auto"/>
          <w:sz w:val="27"/>
          <w:szCs w:val="27"/>
          <w:lang w:bidi="ta-IN"/>
        </w:rPr>
        <w:t>🕸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34 — Web History &amp; Website Capture</w:t>
      </w:r>
    </w:p>
    <w:p w14:paraId="45CF704F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Access cached and archived web pages.</w:t>
      </w:r>
    </w:p>
    <w:p w14:paraId="42146C27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🈸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35 — Language Tools</w:t>
      </w:r>
    </w:p>
    <w:p w14:paraId="40B25847" w14:textId="79926956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Multilingual and translation resources.</w:t>
      </w:r>
    </w:p>
    <w:p w14:paraId="14F17DBA" w14:textId="77777777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bidi="ta-IN"/>
        </w:rPr>
        <w:t>🖼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Media &amp; Analysis</w:t>
      </w:r>
    </w:p>
    <w:p w14:paraId="0F710B8F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Symbol" w:eastAsia="Times New Roman" w:hAnsi="Segoe UI Symbol" w:cs="Segoe UI Symbol"/>
          <w:b/>
          <w:bCs/>
          <w:color w:val="auto"/>
          <w:sz w:val="27"/>
          <w:szCs w:val="27"/>
          <w:lang w:bidi="ta-IN"/>
        </w:rPr>
        <w:t>🖼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36 — Image Search</w:t>
      </w:r>
    </w:p>
    <w:p w14:paraId="7ED52F42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lastRenderedPageBreak/>
        <w:t>Reverse image and visual search engines.</w:t>
      </w:r>
    </w:p>
    <w:p w14:paraId="5382EDA9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🔍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37 — Image Analysis</w:t>
      </w:r>
    </w:p>
    <w:p w14:paraId="60E461CE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Metadata, EXIF, and authenticity verification tools.</w:t>
      </w:r>
    </w:p>
    <w:p w14:paraId="34890DE1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🎥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38 — Video Search &amp; Tools</w:t>
      </w:r>
    </w:p>
    <w:p w14:paraId="02A8C565" w14:textId="408BBC0D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Search and analyze video content across platforms.</w:t>
      </w:r>
    </w:p>
    <w:p w14:paraId="1FA9617A" w14:textId="77777777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🎓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Research &amp; Mapping</w:t>
      </w:r>
    </w:p>
    <w:p w14:paraId="400D3820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🎓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39 — Academic Resources &amp; Grey Literature</w:t>
      </w:r>
    </w:p>
    <w:p w14:paraId="562EF3F2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Databases for scholarly and non-commercial research.</w:t>
      </w:r>
    </w:p>
    <w:p w14:paraId="62518053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Symbol" w:eastAsia="Times New Roman" w:hAnsi="Segoe UI Symbol" w:cs="Segoe UI Symbol"/>
          <w:b/>
          <w:bCs/>
          <w:color w:val="auto"/>
          <w:sz w:val="27"/>
          <w:szCs w:val="27"/>
          <w:lang w:bidi="ta-IN"/>
        </w:rPr>
        <w:t>🗺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40 — Geospatial Research &amp; Mapping Tools</w:t>
      </w:r>
    </w:p>
    <w:p w14:paraId="15565D2D" w14:textId="56BC3D8E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GIS, satellite imagery, and map-based OSINT tools.</w:t>
      </w:r>
    </w:p>
    <w:p w14:paraId="2D414610" w14:textId="77777777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📰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Monitoring &amp; Privacy</w:t>
      </w:r>
    </w:p>
    <w:p w14:paraId="3C29AEED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📰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41 — News, Fact Checking &amp; Monitoring</w:t>
      </w:r>
    </w:p>
    <w:p w14:paraId="26288F25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News aggregation and verification sources.</w:t>
      </w:r>
    </w:p>
    <w:p w14:paraId="7D083822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📊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42 — Data &amp; Statistics</w:t>
      </w:r>
    </w:p>
    <w:p w14:paraId="3F5E6B4F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Open datasets and global statistics portals.</w:t>
      </w:r>
    </w:p>
    <w:p w14:paraId="24479263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🔍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43 — Web Monitoring</w:t>
      </w:r>
    </w:p>
    <w:p w14:paraId="68C7ADE3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Track web updates and online changes.</w:t>
      </w:r>
    </w:p>
    <w:p w14:paraId="4F66DA12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🌐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44 — Browsers &amp; Offline Tools</w:t>
      </w:r>
    </w:p>
    <w:p w14:paraId="37C8C100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Research-friendly browsers and offline site tools.</w:t>
      </w:r>
    </w:p>
    <w:p w14:paraId="2BA0FC63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🔒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45 — VPN, Privacy &amp; Encryption Tools</w:t>
      </w:r>
    </w:p>
    <w:p w14:paraId="2B36B298" w14:textId="626C02DA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Protect identity, data, and digital activity.</w:t>
      </w:r>
    </w:p>
    <w:p w14:paraId="6C6E34CD" w14:textId="77777777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📈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Visualization, DNS &amp; Threat Intel</w:t>
      </w:r>
    </w:p>
    <w:p w14:paraId="5AEC9688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📈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46 — Infographics &amp; Data Visualization</w:t>
      </w:r>
    </w:p>
    <w:p w14:paraId="4157B533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Create charts, infographics, and interactive visuals.</w:t>
      </w:r>
    </w:p>
    <w:p w14:paraId="5CCF3E8A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🔗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47 — Social Network Analysis</w:t>
      </w:r>
    </w:p>
    <w:p w14:paraId="159F2C3F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lastRenderedPageBreak/>
        <w:t>Graph-based link analysis and visualization tools.</w:t>
      </w:r>
    </w:p>
    <w:p w14:paraId="167126E2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🌐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48 — DNS &amp; Other Tools</w:t>
      </w:r>
    </w:p>
    <w:p w14:paraId="0DED7636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Domain discovery, OSINT frameworks, and scrapers.</w:t>
      </w:r>
    </w:p>
    <w:p w14:paraId="69DC9B61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Symbol" w:eastAsia="Times New Roman" w:hAnsi="Segoe UI Symbol" w:cs="Segoe UI Symbol"/>
          <w:b/>
          <w:bCs/>
          <w:color w:val="auto"/>
          <w:sz w:val="27"/>
          <w:szCs w:val="27"/>
          <w:lang w:bidi="ta-IN"/>
        </w:rPr>
        <w:t>🛡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49 — Threat Intelligence</w:t>
      </w:r>
    </w:p>
    <w:p w14:paraId="297E56BA" w14:textId="49A90E8B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Cyber threat and dark web intelligence sources.</w:t>
      </w:r>
    </w:p>
    <w:p w14:paraId="6ED1F3F6" w14:textId="77777777" w:rsidR="002F69CF" w:rsidRPr="002F69CF" w:rsidRDefault="002F69CF" w:rsidP="00CF4FCF">
      <w:pPr>
        <w:spacing w:before="0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🎥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Media, Blogs &amp; Acknowledgements</w:t>
      </w:r>
    </w:p>
    <w:p w14:paraId="07890EC5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🎥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50 — OSINT Videos &amp; Training</w:t>
      </w:r>
    </w:p>
    <w:p w14:paraId="30084C59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Educational and awareness videos.</w:t>
      </w:r>
    </w:p>
    <w:p w14:paraId="4965AF53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📚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51 — OSINT Blogs &amp; Additional Resources</w:t>
      </w:r>
    </w:p>
    <w:p w14:paraId="5D03D772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Community-led learning and tool directories.</w:t>
      </w:r>
    </w:p>
    <w:p w14:paraId="776D1783" w14:textId="77777777" w:rsidR="002F69CF" w:rsidRPr="002F69CF" w:rsidRDefault="002F69CF" w:rsidP="00CF4FCF">
      <w:pPr>
        <w:spacing w:before="0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2F69CF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📄</w:t>
      </w:r>
      <w:r w:rsidRPr="002F69CF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Chapter 52 — Related “Awesome” Security Lists</w:t>
      </w:r>
    </w:p>
    <w:p w14:paraId="2F2BFA65" w14:textId="77777777" w:rsidR="002F69CF" w:rsidRPr="002F69CF" w:rsidRDefault="002F69CF" w:rsidP="00CF4FCF">
      <w:pPr>
        <w:numPr>
          <w:ilvl w:val="0"/>
          <w:numId w:val="2"/>
        </w:numPr>
        <w:spacing w:before="0" w:after="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Curated GitHub </w:t>
      </w:r>
      <w:proofErr w:type="gramStart"/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lists for</w:t>
      </w:r>
      <w:proofErr w:type="gramEnd"/>
      <w:r w:rsidRPr="002F69CF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all infosec domains.</w:t>
      </w:r>
    </w:p>
    <w:p w14:paraId="68DEA365" w14:textId="7125D40E" w:rsidR="007F5CD3" w:rsidRDefault="007F5CD3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64650966" w14:textId="7EE37336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📘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1 — </w:t>
      </w: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t>🔍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GENERAL SEARCH</w:t>
      </w:r>
    </w:p>
    <w:p w14:paraId="132668A5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The most popular global search engines used to access the open web.</w:t>
      </w:r>
    </w:p>
    <w:p w14:paraId="43894C92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AOL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The web for America.</w:t>
      </w:r>
    </w:p>
    <w:p w14:paraId="054B5396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Ask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Ask something and get an answer.</w:t>
      </w:r>
    </w:p>
    <w:p w14:paraId="35D24D1A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Bing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Microsoft’s official search engine.</w:t>
      </w:r>
    </w:p>
    <w:p w14:paraId="5FE4AD58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Brave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Private, independent, and transparent search engine.</w:t>
      </w:r>
    </w:p>
    <w:p w14:paraId="62DAED12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DuckDuckGo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Focuses on privacy; does not track users.</w:t>
      </w:r>
    </w:p>
    <w:p w14:paraId="03C5BF28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Goodsearch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and shop while donating to charity.</w:t>
      </w:r>
    </w:p>
    <w:p w14:paraId="54431F6C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Google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The world’s most used and advanced search engine.</w:t>
      </w:r>
    </w:p>
    <w:p w14:paraId="2E194D6C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Instya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across shopping, news, videos, and more.</w:t>
      </w:r>
    </w:p>
    <w:p w14:paraId="1BBC0440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Impersonal.me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Anonymous and private search interface.</w:t>
      </w:r>
    </w:p>
    <w:p w14:paraId="16FBC0D4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Lycos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Early-era engine for web, images, and videos.</w:t>
      </w:r>
    </w:p>
    <w:p w14:paraId="5321339F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Mojeek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Independent, privacy-respecting search engine.</w:t>
      </w:r>
    </w:p>
    <w:p w14:paraId="3BC633DA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Search.com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Aggregates the best search engines into one.</w:t>
      </w:r>
    </w:p>
    <w:p w14:paraId="3DC00AE9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SurfCanyon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Real-time contextual search assistant.</w:t>
      </w:r>
    </w:p>
    <w:p w14:paraId="0B6F68E3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Wolfram Alpha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Computational knowledge engine (not web search).</w:t>
      </w:r>
    </w:p>
    <w:p w14:paraId="4C177094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Yahoo!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Classic web search engine.</w:t>
      </w:r>
    </w:p>
    <w:p w14:paraId="3A46CCBC" w14:textId="77777777" w:rsidR="007F5CD3" w:rsidRPr="007F5CD3" w:rsidRDefault="007F5CD3" w:rsidP="002376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YOU.com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AI-powered personal search assistant.</w:t>
      </w:r>
    </w:p>
    <w:p w14:paraId="49292283" w14:textId="7C88F261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10670C0B" w14:textId="77777777" w:rsidR="002F69CF" w:rsidRDefault="002F69CF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4A1DC9BD" w14:textId="5E0F6A1F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🌐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2 — MAIN NATIONAL SEARCH ENGINES</w:t>
      </w:r>
    </w:p>
    <w:p w14:paraId="73D142CE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Localized search engines specific to certain countries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🌎</w:t>
      </w:r>
    </w:p>
    <w:p w14:paraId="3DFCCF4C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Alleba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(Philippines)</w:t>
      </w:r>
    </w:p>
    <w:p w14:paraId="26A97732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Baidu (China)</w:t>
      </w:r>
    </w:p>
    <w:p w14:paraId="4E4E71CF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Eniro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(Sweden)</w:t>
      </w:r>
    </w:p>
    <w:p w14:paraId="3270F854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 (Japan)</w:t>
      </w:r>
    </w:p>
    <w:p w14:paraId="32F37819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Najdsi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(Slovenia)</w:t>
      </w:r>
    </w:p>
    <w:p w14:paraId="415318CB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Naver (South Korea)</w:t>
      </w:r>
    </w:p>
    <w:p w14:paraId="2BEB090D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Onet.pl (Poland)</w:t>
      </w:r>
    </w:p>
    <w:p w14:paraId="72C70160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Orange (France)</w:t>
      </w:r>
    </w:p>
    <w:p w14:paraId="578CAEEB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Parseek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(Iran)</w:t>
      </w:r>
    </w:p>
    <w:p w14:paraId="4B1F4EB4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SAPO (Portugal)</w:t>
      </w:r>
    </w:p>
    <w:p w14:paraId="0B1B275C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Search.ch (Switzerland)</w:t>
      </w:r>
    </w:p>
    <w:p w14:paraId="2BC1B157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Seznam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(Czech Republic)</w:t>
      </w:r>
    </w:p>
    <w:p w14:paraId="40BD23EF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Walla (Israel)</w:t>
      </w:r>
    </w:p>
    <w:p w14:paraId="33184CAF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Yandex (Russia)</w:t>
      </w:r>
    </w:p>
    <w:p w14:paraId="4642ACA4" w14:textId="77777777" w:rsidR="007F5CD3" w:rsidRPr="007F5CD3" w:rsidRDefault="007F5CD3" w:rsidP="002376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Najdi.si (Slovenia)</w:t>
      </w:r>
    </w:p>
    <w:p w14:paraId="06E5EBF8" w14:textId="5C45C13C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23004EB7" w14:textId="77777777" w:rsidR="002F69CF" w:rsidRDefault="002F69CF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3D9A3B25" w14:textId="7B130052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🔗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3 — META SEARCH ENGINES</w:t>
      </w:r>
    </w:p>
    <w:p w14:paraId="60DBE12B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Engines that pull results from multiple search sources simultaneously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🔍</w:t>
      </w:r>
    </w:p>
    <w:p w14:paraId="6E5A0995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All-in-One</w:t>
      </w:r>
    </w:p>
    <w:p w14:paraId="0F2E869A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AllTheInternet</w:t>
      </w:r>
      <w:proofErr w:type="spellEnd"/>
    </w:p>
    <w:p w14:paraId="06EE83F6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Etools</w:t>
      </w:r>
      <w:proofErr w:type="spellEnd"/>
    </w:p>
    <w:p w14:paraId="074928D2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FaganFinder</w:t>
      </w:r>
      <w:proofErr w:type="spellEnd"/>
    </w:p>
    <w:p w14:paraId="1CAFB976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Goofram</w:t>
      </w:r>
      <w:proofErr w:type="spellEnd"/>
    </w:p>
    <w:p w14:paraId="1C6AAE0C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iZito</w:t>
      </w:r>
      <w:proofErr w:type="spellEnd"/>
    </w:p>
    <w:p w14:paraId="43A3D574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MyAllSearch</w:t>
      </w:r>
      <w:proofErr w:type="spellEnd"/>
    </w:p>
    <w:p w14:paraId="7F40ADD6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Qwant</w:t>
      </w:r>
      <w:proofErr w:type="spellEnd"/>
    </w:p>
    <w:p w14:paraId="6F59DDC1" w14:textId="77777777" w:rsidR="007F5CD3" w:rsidRPr="007F5CD3" w:rsidRDefault="007F5CD3" w:rsidP="002376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Swisscows</w:t>
      </w:r>
      <w:proofErr w:type="spellEnd"/>
    </w:p>
    <w:p w14:paraId="659D2E6C" w14:textId="5DD87EF2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4FABAE1E" w14:textId="77777777" w:rsidR="002F69CF" w:rsidRDefault="002F69CF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5A0AC212" w14:textId="558AFA28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🎯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4 — SPECIALTY SEARCH ENGINES</w:t>
      </w:r>
    </w:p>
    <w:p w14:paraId="69C40866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Engines for niche topics, research areas, or technical queries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🧠</w:t>
      </w:r>
    </w:p>
    <w:p w14:paraId="2083256C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2Lingual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Bilingual parallel search tool.</w:t>
      </w:r>
    </w:p>
    <w:p w14:paraId="623F5715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BeVigil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Asset discovery for mobile applications.</w:t>
      </w:r>
    </w:p>
    <w:p w14:paraId="32FC98F8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Biznar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Academic and business research search.</w:t>
      </w:r>
    </w:p>
    <w:p w14:paraId="1F8541DB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CiteSeerX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Academic papers and citations.</w:t>
      </w:r>
    </w:p>
    <w:p w14:paraId="563C2747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Criminal IP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Cyber threat intelligence and ASM platform.</w:t>
      </w:r>
    </w:p>
    <w:p w14:paraId="5CBBBBE3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Google Custom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Personalized Google-powered searches.</w:t>
      </w:r>
    </w:p>
    <w:p w14:paraId="2923DF4A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GrayhatWarfare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Publicly exposed storage buckets.</w:t>
      </w:r>
    </w:p>
    <w:p w14:paraId="6039DBF8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Harmari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Unified listings and classified ads search.</w:t>
      </w:r>
    </w:p>
    <w:p w14:paraId="26B89AE1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Intelligence X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Data leaks and document archive.</w:t>
      </w:r>
    </w:p>
    <w:p w14:paraId="131A5ECA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Internet Archive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Historic snapshots of web content.</w:t>
      </w:r>
    </w:p>
    <w:p w14:paraId="75B335EF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Mamont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Deep search engine for archived web data.</w:t>
      </w:r>
    </w:p>
    <w:p w14:paraId="772907C2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Million Short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that removes top sites for discovery.</w:t>
      </w:r>
    </w:p>
    <w:p w14:paraId="7C1B9A14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Netlas.io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Cyber asset and attack surface search engine.</w:t>
      </w:r>
    </w:p>
    <w:p w14:paraId="49F2F42A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OCCRP Aleph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Organized crime and corruption data platform.</w:t>
      </w:r>
    </w:p>
    <w:p w14:paraId="088DD5B0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Shodan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IoT and server scanning search engine.</w:t>
      </w:r>
    </w:p>
    <w:p w14:paraId="444B8007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WIPO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World Intellectual Property Organization search.</w:t>
      </w:r>
    </w:p>
    <w:p w14:paraId="1F7B6423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WorldWideScience.org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Global scientific research aggregator.</w:t>
      </w:r>
    </w:p>
    <w:p w14:paraId="5BBD5327" w14:textId="77777777" w:rsidR="007F5CD3" w:rsidRPr="007F5CD3" w:rsidRDefault="007F5CD3" w:rsidP="002376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Zanran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Data and statistics-focused search.</w:t>
      </w:r>
    </w:p>
    <w:p w14:paraId="092BE11A" w14:textId="084389B9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06D67199" w14:textId="77777777" w:rsidR="002F69CF" w:rsidRDefault="002F69CF" w:rsidP="00237672">
      <w:pPr>
        <w:spacing w:line="360" w:lineRule="auto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bidi="ta-IN"/>
        </w:rPr>
      </w:pPr>
      <w:r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bidi="ta-IN"/>
        </w:rPr>
        <w:br w:type="page"/>
      </w:r>
    </w:p>
    <w:p w14:paraId="7367656E" w14:textId="22072300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bidi="ta-IN"/>
        </w:rPr>
        <w:lastRenderedPageBreak/>
        <w:t>🖼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5 — VISUAL &amp; CLUSTERING SEARCH ENGINES</w:t>
      </w:r>
    </w:p>
    <w:p w14:paraId="60AB15A2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Engines that visualize or categorize results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🌈</w:t>
      </w:r>
    </w:p>
    <w:p w14:paraId="1E69DE9E" w14:textId="77777777" w:rsidR="007F5CD3" w:rsidRPr="007F5CD3" w:rsidRDefault="007F5CD3" w:rsidP="0023767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Carrot2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Organizes search results by topic cluster.</w:t>
      </w:r>
    </w:p>
    <w:p w14:paraId="5E8E030D" w14:textId="77777777" w:rsidR="007F5CD3" w:rsidRPr="007F5CD3" w:rsidRDefault="007F5CD3" w:rsidP="0023767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ZapMeta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</w:t>
      </w:r>
      <w:proofErr w:type="gramStart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Multi-search</w:t>
      </w:r>
      <w:proofErr w:type="gram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engine with clustering and filters.</w:t>
      </w:r>
    </w:p>
    <w:p w14:paraId="0917F7A5" w14:textId="6BD0AFB4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2F6C633F" w14:textId="77777777" w:rsidR="002F69CF" w:rsidRDefault="002F69CF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77843A52" w14:textId="3FF18447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🌍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6 — SIMILAR SITES SEARCH</w:t>
      </w:r>
    </w:p>
    <w:p w14:paraId="26BE63A3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Find websites with related content — perfect for competitor research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💡</w:t>
      </w:r>
    </w:p>
    <w:p w14:paraId="710123D4" w14:textId="77777777" w:rsidR="007F5CD3" w:rsidRPr="007F5CD3" w:rsidRDefault="007F5CD3" w:rsidP="002376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Google Similar Pages</w:t>
      </w:r>
    </w:p>
    <w:p w14:paraId="53C85E05" w14:textId="77777777" w:rsidR="007F5CD3" w:rsidRPr="007F5CD3" w:rsidRDefault="007F5CD3" w:rsidP="002376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SimilarSites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websites similar by category.</w:t>
      </w:r>
    </w:p>
    <w:p w14:paraId="48CBD622" w14:textId="77777777" w:rsidR="007F5CD3" w:rsidRPr="007F5CD3" w:rsidRDefault="007F5CD3" w:rsidP="002376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SitesLike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Lists websites in the same niche.</w:t>
      </w:r>
    </w:p>
    <w:p w14:paraId="4EE2BAE8" w14:textId="6C283E5A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435BDCE8" w14:textId="77777777" w:rsidR="002F69CF" w:rsidRDefault="002F69CF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6B2926FA" w14:textId="5EECF40F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📄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7 — DOCUMENT &amp; SLIDES SEARCH</w:t>
      </w:r>
    </w:p>
    <w:p w14:paraId="24C936B7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Engines for PDFs, Word docs, slides, and data files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🧾</w:t>
      </w:r>
    </w:p>
    <w:p w14:paraId="5644C18D" w14:textId="77777777" w:rsidR="007F5CD3" w:rsidRPr="007F5CD3" w:rsidRDefault="007F5CD3" w:rsidP="002376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Find-pdf-doc</w:t>
      </w:r>
    </w:p>
    <w:p w14:paraId="26C22B78" w14:textId="77777777" w:rsidR="007F5CD3" w:rsidRPr="007F5CD3" w:rsidRDefault="007F5CD3" w:rsidP="002376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Free Full PDF</w:t>
      </w:r>
    </w:p>
    <w:p w14:paraId="020A6DFE" w14:textId="77777777" w:rsidR="007F5CD3" w:rsidRPr="007F5CD3" w:rsidRDefault="007F5CD3" w:rsidP="002376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Offshore Leak Database</w:t>
      </w:r>
    </w:p>
    <w:p w14:paraId="652A631E" w14:textId="77777777" w:rsidR="007F5CD3" w:rsidRPr="007F5CD3" w:rsidRDefault="007F5CD3" w:rsidP="002376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PasteLert</w:t>
      </w:r>
      <w:proofErr w:type="spellEnd"/>
    </w:p>
    <w:p w14:paraId="2629586F" w14:textId="77777777" w:rsidR="007F5CD3" w:rsidRPr="007F5CD3" w:rsidRDefault="007F5CD3" w:rsidP="002376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Scribd</w:t>
      </w:r>
    </w:p>
    <w:p w14:paraId="1B325F56" w14:textId="77777777" w:rsidR="007F5CD3" w:rsidRPr="007F5CD3" w:rsidRDefault="007F5CD3" w:rsidP="002376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SlideShare</w:t>
      </w:r>
    </w:p>
    <w:p w14:paraId="768024E1" w14:textId="77777777" w:rsidR="007F5CD3" w:rsidRPr="007F5CD3" w:rsidRDefault="007F5CD3" w:rsidP="002376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Slideworld</w:t>
      </w:r>
      <w:proofErr w:type="spellEnd"/>
    </w:p>
    <w:p w14:paraId="2D13C63F" w14:textId="36369AFB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3EA3F39D" w14:textId="77777777" w:rsidR="002F69CF" w:rsidRDefault="002F69CF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6AA93820" w14:textId="67E45BD5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📁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8 — FILE SEARCH ENGINES</w:t>
      </w:r>
    </w:p>
    <w:p w14:paraId="78DB0A46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Search for any type of file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📂</w:t>
      </w:r>
    </w:p>
    <w:p w14:paraId="062619CB" w14:textId="77777777" w:rsidR="007F5CD3" w:rsidRPr="007F5CD3" w:rsidRDefault="007F5CD3" w:rsidP="002376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de digger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Find public Google Drive files.</w:t>
      </w:r>
    </w:p>
    <w:p w14:paraId="7EB825AF" w14:textId="77777777" w:rsidR="007F5CD3" w:rsidRPr="007F5CD3" w:rsidRDefault="007F5CD3" w:rsidP="002376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File Search Engine</w:t>
      </w:r>
    </w:p>
    <w:p w14:paraId="798A9977" w14:textId="77777777" w:rsidR="007F5CD3" w:rsidRPr="007F5CD3" w:rsidRDefault="007F5CD3" w:rsidP="002376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FileChef</w:t>
      </w:r>
      <w:proofErr w:type="spellEnd"/>
    </w:p>
    <w:p w14:paraId="552E63D7" w14:textId="77777777" w:rsidR="007F5CD3" w:rsidRPr="007F5CD3" w:rsidRDefault="007F5CD3" w:rsidP="002376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FileListing</w:t>
      </w:r>
      <w:proofErr w:type="spellEnd"/>
    </w:p>
    <w:p w14:paraId="6FB90173" w14:textId="77777777" w:rsidR="007F5CD3" w:rsidRPr="007F5CD3" w:rsidRDefault="007F5CD3" w:rsidP="002376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FilePursuit</w:t>
      </w:r>
      <w:proofErr w:type="spellEnd"/>
    </w:p>
    <w:p w14:paraId="27798A85" w14:textId="77777777" w:rsidR="007F5CD3" w:rsidRPr="007F5CD3" w:rsidRDefault="007F5CD3" w:rsidP="002376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NAPALM FTP Indexer</w:t>
      </w:r>
    </w:p>
    <w:p w14:paraId="7CC3DFF6" w14:textId="77777777" w:rsidR="007F5CD3" w:rsidRPr="007F5CD3" w:rsidRDefault="007F5CD3" w:rsidP="002376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SearchFiles.de</w:t>
      </w:r>
    </w:p>
    <w:p w14:paraId="0173E3CC" w14:textId="32C5A3D4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7D3B65A6" w14:textId="77777777" w:rsidR="002F69CF" w:rsidRDefault="002F69CF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55F6AD4C" w14:textId="632AD507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📝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9 — PASTEBINS</w:t>
      </w:r>
    </w:p>
    <w:p w14:paraId="7363328B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Find data or text shared on Pastebin-style sites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⚠️</w:t>
      </w:r>
    </w:p>
    <w:p w14:paraId="3F97066B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0bin</w:t>
      </w:r>
    </w:p>
    <w:p w14:paraId="1FDDFD88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cl1p</w:t>
      </w:r>
    </w:p>
    <w:p w14:paraId="225408E6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controlc</w:t>
      </w:r>
      <w:proofErr w:type="spellEnd"/>
    </w:p>
    <w:p w14:paraId="0CE625C4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doxbin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(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⚠️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for research only)</w:t>
      </w:r>
    </w:p>
    <w:p w14:paraId="74438B3E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dpaste2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dpaste</w:t>
      </w:r>
      <w:proofErr w:type="spellEnd"/>
    </w:p>
    <w:p w14:paraId="5E41CED2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GitHub Gist</w:t>
      </w:r>
    </w:p>
    <w:p w14:paraId="1DA82D86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hastebin</w:t>
      </w:r>
      <w:proofErr w:type="spellEnd"/>
    </w:p>
    <w:p w14:paraId="57E74259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ideone</w:t>
      </w:r>
      <w:proofErr w:type="spellEnd"/>
    </w:p>
    <w:p w14:paraId="5DE933E9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ivpaste</w:t>
      </w:r>
      <w:proofErr w:type="spellEnd"/>
    </w:p>
    <w:p w14:paraId="56795AD8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jsbin</w:t>
      </w:r>
      <w:proofErr w:type="spellEnd"/>
    </w:p>
    <w:p w14:paraId="089EEB36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justpaste</w:t>
      </w:r>
      <w:proofErr w:type="spellEnd"/>
    </w:p>
    <w:p w14:paraId="53B228D1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proofErr w:type="gram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paste.centos</w:t>
      </w:r>
      <w:proofErr w:type="spellEnd"/>
      <w:proofErr w:type="gram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proofErr w:type="gram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paste.debian</w:t>
      </w:r>
      <w:proofErr w:type="spellEnd"/>
      <w:proofErr w:type="gram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paste.ee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paste.kde</w:t>
      </w:r>
      <w:proofErr w:type="spellEnd"/>
    </w:p>
    <w:p w14:paraId="74D4CE96" w14:textId="77777777" w:rsidR="007F5CD3" w:rsidRPr="007F5CD3" w:rsidRDefault="007F5CD3" w:rsidP="0023767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Rentry</w:t>
      </w:r>
      <w:proofErr w:type="spellEnd"/>
    </w:p>
    <w:p w14:paraId="23064994" w14:textId="6AB79806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3A54822D" w14:textId="77777777" w:rsidR="002F69CF" w:rsidRDefault="002F69CF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43417A9F" w14:textId="20500ECD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💻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CHAPTER 10 — CODE SEARCH ENGINES</w:t>
      </w:r>
    </w:p>
    <w:p w14:paraId="420A0705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Search websites or repositories by source code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💾</w:t>
      </w:r>
    </w:p>
    <w:p w14:paraId="15BC1BD1" w14:textId="77777777" w:rsidR="007F5CD3" w:rsidRPr="007F5CD3" w:rsidRDefault="007F5CD3" w:rsidP="002376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AnalyzeID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Find sites by common ownership.</w:t>
      </w:r>
    </w:p>
    <w:p w14:paraId="6C83E1F6" w14:textId="77777777" w:rsidR="007F5CD3" w:rsidRPr="007F5CD3" w:rsidRDefault="007F5CD3" w:rsidP="002376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Code Finder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GitHub repository discovery.</w:t>
      </w:r>
    </w:p>
    <w:p w14:paraId="1A808DAF" w14:textId="77777777" w:rsidR="007F5CD3" w:rsidRPr="007F5CD3" w:rsidRDefault="007F5CD3" w:rsidP="002376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grep.app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within all public GitHub code.</w:t>
      </w:r>
    </w:p>
    <w:p w14:paraId="50C83B07" w14:textId="77777777" w:rsidR="007F5CD3" w:rsidRPr="007F5CD3" w:rsidRDefault="007F5CD3" w:rsidP="002376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NerdyData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HTML &amp; script search.</w:t>
      </w:r>
    </w:p>
    <w:p w14:paraId="2C8D6E2F" w14:textId="77777777" w:rsidR="007F5CD3" w:rsidRPr="007F5CD3" w:rsidRDefault="007F5CD3" w:rsidP="002376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PublicWWW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HTML source code across the web.</w:t>
      </w:r>
    </w:p>
    <w:p w14:paraId="48C8D777" w14:textId="77777777" w:rsidR="007F5CD3" w:rsidRPr="007F5CD3" w:rsidRDefault="007F5CD3" w:rsidP="002376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Reposearch</w:t>
      </w:r>
      <w:proofErr w:type="spellEnd"/>
    </w:p>
    <w:p w14:paraId="5BFEDAA1" w14:textId="77777777" w:rsidR="007F5CD3" w:rsidRPr="007F5CD3" w:rsidRDefault="007F5CD3" w:rsidP="002376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SearchCode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Find code examples from APIs &amp; libraries.</w:t>
      </w:r>
    </w:p>
    <w:p w14:paraId="5B1629A1" w14:textId="51F89000" w:rsidR="007F5CD3" w:rsidRDefault="007F5CD3" w:rsidP="002376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SourceGraph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millions of open-source repos.</w:t>
      </w:r>
    </w:p>
    <w:p w14:paraId="47B938AD" w14:textId="77777777" w:rsidR="007F5CD3" w:rsidRDefault="007F5CD3" w:rsidP="00237672">
      <w:pPr>
        <w:spacing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br w:type="page"/>
      </w:r>
    </w:p>
    <w:p w14:paraId="0F89CB78" w14:textId="77777777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📘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11 — </w:t>
      </w: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t>👥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MAJOR SOCIAL NETWORKS</w:t>
      </w:r>
    </w:p>
    <w:p w14:paraId="344F86A6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The world’s most popular social platforms — useful for gathering intelligence and mapping online behavior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🌐</w:t>
      </w:r>
    </w:p>
    <w:p w14:paraId="69ED4FCA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Draugiem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</w:t>
      </w:r>
      <w:r w:rsidRPr="007F5CD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bidi="ta-IN"/>
        </w:rPr>
        <w:t>(Latvia)</w:t>
      </w:r>
    </w:p>
    <w:p w14:paraId="501AEF25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Facebook</w:t>
      </w:r>
    </w:p>
    <w:p w14:paraId="34553476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Instagram</w:t>
      </w:r>
    </w:p>
    <w:p w14:paraId="43CA5A6C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LinkedIn</w:t>
      </w:r>
    </w:p>
    <w:p w14:paraId="44FBCCFB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Mixi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</w:t>
      </w:r>
      <w:r w:rsidRPr="007F5CD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bidi="ta-IN"/>
        </w:rPr>
        <w:t>(Japan)</w:t>
      </w:r>
    </w:p>
    <w:p w14:paraId="0AF39AAB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Odnoklassniki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(OK.ru)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</w:t>
      </w:r>
      <w:r w:rsidRPr="007F5CD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bidi="ta-IN"/>
        </w:rPr>
        <w:t>(Russia)</w:t>
      </w:r>
    </w:p>
    <w:p w14:paraId="3E8151A9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Pinterest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Visual discovery and idea-sharing platform.</w:t>
      </w:r>
    </w:p>
    <w:p w14:paraId="02269B70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Qzone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</w:t>
      </w:r>
      <w:r w:rsidRPr="007F5CD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bidi="ta-IN"/>
        </w:rPr>
        <w:t>(China)</w:t>
      </w:r>
    </w:p>
    <w:p w14:paraId="1E25BF67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Reddit</w:t>
      </w:r>
    </w:p>
    <w:p w14:paraId="292C903D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Taringa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</w:t>
      </w:r>
      <w:r w:rsidRPr="007F5CD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bidi="ta-IN"/>
        </w:rPr>
        <w:t>(Latin America)</w:t>
      </w:r>
    </w:p>
    <w:p w14:paraId="2DA63905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Tinder</w:t>
      </w:r>
    </w:p>
    <w:p w14:paraId="5CE64BE2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Tumblr</w:t>
      </w:r>
    </w:p>
    <w:p w14:paraId="09F9F97E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Twitter (X)</w:t>
      </w:r>
    </w:p>
    <w:p w14:paraId="55E508D3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Weibo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</w:t>
      </w:r>
      <w:r w:rsidRPr="007F5CD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bidi="ta-IN"/>
        </w:rPr>
        <w:t>(China)</w:t>
      </w:r>
    </w:p>
    <w:p w14:paraId="4E906D61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VKontakte (VK)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</w:t>
      </w:r>
      <w:r w:rsidRPr="007F5CD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bidi="ta-IN"/>
        </w:rPr>
        <w:t>(Russia)</w:t>
      </w:r>
    </w:p>
    <w:p w14:paraId="15C0FD34" w14:textId="77777777" w:rsidR="007F5CD3" w:rsidRPr="007F5CD3" w:rsidRDefault="007F5CD3" w:rsidP="002376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Xing</w:t>
      </w:r>
    </w:p>
    <w:p w14:paraId="27BE7B00" w14:textId="1D8426D0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16D6688E" w14:textId="77777777" w:rsidR="00F33A34" w:rsidRDefault="00F33A34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518170F0" w14:textId="71D1C098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🕒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12 — REAL-TIME &amp; SOCIAL MEDIA SEARCH TOOLS</w:t>
      </w:r>
    </w:p>
    <w:p w14:paraId="6DD67B08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Track live updates, trends, and public conversations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🧭</w:t>
      </w:r>
    </w:p>
    <w:p w14:paraId="583AC58F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Audiense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Identify relevant audiences and insights.</w:t>
      </w:r>
    </w:p>
    <w:p w14:paraId="61B9EF44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Bottlenose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Real-time trend and topic discovery.</w:t>
      </w:r>
    </w:p>
    <w:p w14:paraId="351CE842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Brandwatch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Enterprise-grade social media analytics.</w:t>
      </w:r>
    </w:p>
    <w:p w14:paraId="3106FCAD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Buffer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Schedule and manage posts across networks.</w:t>
      </w:r>
    </w:p>
    <w:p w14:paraId="7418445F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BuzzSumo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Content insights and influencer research.</w:t>
      </w:r>
    </w:p>
    <w:p w14:paraId="6203F44F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Castrick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Find social media via email, username, phone.</w:t>
      </w:r>
    </w:p>
    <w:p w14:paraId="4CC06805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Datalead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AI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People intelligence platform.</w:t>
      </w:r>
    </w:p>
    <w:p w14:paraId="0C63622F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Epieos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Locate social accounts via e-mail or phone.</w:t>
      </w:r>
    </w:p>
    <w:p w14:paraId="5BBA5ACC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Geocreepy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Geofeedia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Location-based social analysis.</w:t>
      </w:r>
    </w:p>
    <w:p w14:paraId="173A2704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Hashtatit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Track hashtags and keywords.</w:t>
      </w:r>
    </w:p>
    <w:p w14:paraId="2CF7954D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Hootsuite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Manage multiple accounts in one dashboard.</w:t>
      </w:r>
    </w:p>
    <w:p w14:paraId="31278470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IDCrawl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for a person across social networks.</w:t>
      </w:r>
    </w:p>
    <w:p w14:paraId="541091E1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Klear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Influencer marketing intelligence.</w:t>
      </w:r>
    </w:p>
    <w:p w14:paraId="1AB952BC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Kribrum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Real-time online reputation analytics.</w:t>
      </w:r>
    </w:p>
    <w:p w14:paraId="52A7C2A6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Mail.Ru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Social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Russian social data.</w:t>
      </w:r>
    </w:p>
    <w:p w14:paraId="08E337AB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Netvibes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Custom social monitoring dashboard.</w:t>
      </w:r>
    </w:p>
    <w:p w14:paraId="0FDB5B0A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OpinionCrawl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Predicta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Sentiment and trend analysis.</w:t>
      </w:r>
    </w:p>
    <w:p w14:paraId="6D403FC9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Profil3r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Social footprint analyzer.</w:t>
      </w:r>
    </w:p>
    <w:p w14:paraId="54DBE1DA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Rival IQ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Competitive analytics for social performance.</w:t>
      </w:r>
    </w:p>
    <w:p w14:paraId="12744E53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Social Searcher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SocialBlade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SocialGrep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Real-time public post monitoring.</w:t>
      </w:r>
    </w:p>
    <w:p w14:paraId="12ED8FBC" w14:textId="77777777" w:rsidR="007F5CD3" w:rsidRPr="007F5CD3" w:rsidRDefault="007F5CD3" w:rsidP="002376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Tagboard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Trackur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UVRX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WATools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Hashtag and keyword trackers.</w:t>
      </w:r>
    </w:p>
    <w:p w14:paraId="3EAFE102" w14:textId="3A75C144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2FA39710" w14:textId="77777777" w:rsidR="00F33A34" w:rsidRDefault="00F33A34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br w:type="page"/>
      </w:r>
    </w:p>
    <w:p w14:paraId="7C57EF07" w14:textId="52841196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🧩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13 — SOCIAL MEDIA TOOLS</w:t>
      </w:r>
    </w:p>
    <w:p w14:paraId="5479CF8F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Essential utilities for deeper social analysis and automation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🧰</w:t>
      </w:r>
    </w:p>
    <w:p w14:paraId="601C9011" w14:textId="77777777" w:rsidR="007F5CD3" w:rsidRPr="007F5CD3" w:rsidRDefault="007F5CD3" w:rsidP="002376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ExportData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Extract social data easily.</w:t>
      </w:r>
    </w:p>
    <w:p w14:paraId="42CFC454" w14:textId="77777777" w:rsidR="007F5CD3" w:rsidRPr="007F5CD3" w:rsidRDefault="007F5CD3" w:rsidP="002376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Foller.me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Analyze Twitter user statistics.</w:t>
      </w:r>
    </w:p>
    <w:p w14:paraId="37AB906D" w14:textId="77777777" w:rsidR="007F5CD3" w:rsidRPr="007F5CD3" w:rsidRDefault="007F5CD3" w:rsidP="002376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MyTweetAlerts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Custom Twitter search alerts.</w:t>
      </w:r>
    </w:p>
    <w:p w14:paraId="4BD06B21" w14:textId="77777777" w:rsidR="007F5CD3" w:rsidRPr="007F5CD3" w:rsidRDefault="007F5CD3" w:rsidP="002376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OneMillionTweetMap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Visualize tweets on a live map.</w:t>
      </w:r>
    </w:p>
    <w:p w14:paraId="15AAC069" w14:textId="77777777" w:rsidR="007F5CD3" w:rsidRPr="007F5CD3" w:rsidRDefault="007F5CD3" w:rsidP="002376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RiteTag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Hashtag optimization tool.</w:t>
      </w:r>
    </w:p>
    <w:p w14:paraId="52A43371" w14:textId="77777777" w:rsidR="007F5CD3" w:rsidRPr="007F5CD3" w:rsidRDefault="007F5CD3" w:rsidP="002376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Sentiment140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Sentiment analysis for tweets.</w:t>
      </w:r>
    </w:p>
    <w:p w14:paraId="005651D8" w14:textId="77777777" w:rsidR="007F5CD3" w:rsidRPr="007F5CD3" w:rsidRDefault="007F5CD3" w:rsidP="002376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Trends Predictions / Trends24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Track trending topics.</w:t>
      </w:r>
    </w:p>
    <w:p w14:paraId="0A8E6C24" w14:textId="77777777" w:rsidR="007F5CD3" w:rsidRPr="007F5CD3" w:rsidRDefault="007F5CD3" w:rsidP="002376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TweetDeck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TwChat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TweetMap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Twitter Search / Twitter Audit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Manage and monitor Twitter activity.</w:t>
      </w:r>
    </w:p>
    <w:p w14:paraId="14D75C0D" w14:textId="31E7060C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52EB0510" w14:textId="77777777" w:rsidR="00F33A34" w:rsidRDefault="00F33A34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24F31EB4" w14:textId="06DFCDE9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🐦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14 — TWITTER OSINT TOOLS</w:t>
      </w:r>
    </w:p>
    <w:p w14:paraId="1DEDAEA1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Dig deeper into Twitter data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🔎</w:t>
      </w:r>
    </w:p>
    <w:p w14:paraId="42512068" w14:textId="77777777" w:rsidR="007F5CD3" w:rsidRPr="007F5CD3" w:rsidRDefault="007F5CD3" w:rsidP="002376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Twitter Advanced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Use Boolean and filters.</w:t>
      </w:r>
    </w:p>
    <w:p w14:paraId="3D5503AB" w14:textId="77777777" w:rsidR="007F5CD3" w:rsidRPr="007F5CD3" w:rsidRDefault="007F5CD3" w:rsidP="002376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Twitter Chat Schedule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Find or join Twitter chats.</w:t>
      </w:r>
    </w:p>
    <w:p w14:paraId="017A9D07" w14:textId="77777777" w:rsidR="007F5CD3" w:rsidRPr="007F5CD3" w:rsidRDefault="007F5CD3" w:rsidP="002376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Twitter Audit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Check follower authenticity.</w:t>
      </w:r>
    </w:p>
    <w:p w14:paraId="57E6CA37" w14:textId="77777777" w:rsidR="007F5CD3" w:rsidRPr="007F5CD3" w:rsidRDefault="007F5CD3" w:rsidP="002376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MyTweetAlerts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TwChat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Trends24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Real-time insights and alerts.</w:t>
      </w:r>
    </w:p>
    <w:p w14:paraId="4BE8946B" w14:textId="2F2BD840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5749645F" w14:textId="77777777" w:rsidR="00F33A34" w:rsidRDefault="00F33A34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br w:type="page"/>
      </w:r>
    </w:p>
    <w:p w14:paraId="3492BC84" w14:textId="4013EBC9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📘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15 — FACEBOOK TOOLS</w:t>
      </w:r>
    </w:p>
    <w:p w14:paraId="7C56E027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Investigate profiles, IDs, and Facebook data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👁️</w:t>
      </w:r>
    </w:p>
    <w:p w14:paraId="2BE22DF5" w14:textId="77777777" w:rsidR="007F5CD3" w:rsidRPr="007F5CD3" w:rsidRDefault="007F5CD3" w:rsidP="002376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Facebook Friend List Scraper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Extract large friend lists.</w:t>
      </w:r>
    </w:p>
    <w:p w14:paraId="1F09D82A" w14:textId="77777777" w:rsidR="007F5CD3" w:rsidRPr="007F5CD3" w:rsidRDefault="007F5CD3" w:rsidP="002376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Facebook Search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Fanpage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Karma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Audience &amp; engagement tools.</w:t>
      </w:r>
    </w:p>
    <w:p w14:paraId="57B673A9" w14:textId="77777777" w:rsidR="007F5CD3" w:rsidRPr="007F5CD3" w:rsidRDefault="007F5CD3" w:rsidP="002376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Fb-sleep-stats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Analyze user online activity times.</w:t>
      </w:r>
    </w:p>
    <w:p w14:paraId="0D800146" w14:textId="77777777" w:rsidR="007F5CD3" w:rsidRPr="007F5CD3" w:rsidRDefault="007F5CD3" w:rsidP="002376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Find My Facebook ID / Lookup-ID.com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Get user or page numeric ID.</w:t>
      </w:r>
    </w:p>
    <w:p w14:paraId="02BD9CF8" w14:textId="77777777" w:rsidR="007F5CD3" w:rsidRPr="007F5CD3" w:rsidRDefault="007F5CD3" w:rsidP="002376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HaveIBeenZuckered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Check if your data appeared in the 2019 breach.</w:t>
      </w:r>
    </w:p>
    <w:p w14:paraId="3F3B94F5" w14:textId="77777777" w:rsidR="007F5CD3" w:rsidRPr="007F5CD3" w:rsidRDefault="007F5CD3" w:rsidP="002376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SearchIsBack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Advanced Facebook search interface.</w:t>
      </w:r>
    </w:p>
    <w:p w14:paraId="6BCE640E" w14:textId="77777777" w:rsidR="007F5CD3" w:rsidRPr="007F5CD3" w:rsidRDefault="007F5CD3" w:rsidP="002376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Wolfram Alpha Facebook Report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Profile analytics via Wolfram Alpha.</w:t>
      </w:r>
    </w:p>
    <w:p w14:paraId="67E150E3" w14:textId="6D2D61EA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323BCE3C" w14:textId="77777777" w:rsidR="009D6091" w:rsidRDefault="009D6091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br w:type="page"/>
      </w:r>
    </w:p>
    <w:p w14:paraId="49E91292" w14:textId="01123304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📸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16 — INSTAGRAM TOOLS</w:t>
      </w:r>
    </w:p>
    <w:p w14:paraId="0D7A396B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Analyze, extract, and research Instagram data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📷</w:t>
      </w:r>
    </w:p>
    <w:p w14:paraId="24F97133" w14:textId="77777777" w:rsidR="007F5CD3" w:rsidRPr="007F5CD3" w:rsidRDefault="007F5CD3" w:rsidP="002376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Iconosquare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Professional Instagram analytics.</w:t>
      </w:r>
    </w:p>
    <w:p w14:paraId="10787544" w14:textId="77777777" w:rsidR="007F5CD3" w:rsidRPr="007F5CD3" w:rsidRDefault="007F5CD3" w:rsidP="002376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Osintgram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Interactive shell for account analysis.</w:t>
      </w:r>
    </w:p>
    <w:p w14:paraId="78376CF8" w14:textId="77777777" w:rsidR="007F5CD3" w:rsidRPr="007F5CD3" w:rsidRDefault="007F5CD3" w:rsidP="002376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Picodash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influencers and audiences.</w:t>
      </w:r>
    </w:p>
    <w:p w14:paraId="015C59F0" w14:textId="77777777" w:rsidR="007F5CD3" w:rsidRPr="007F5CD3" w:rsidRDefault="007F5CD3" w:rsidP="002376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Sterra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Export and analyze follower lists.</w:t>
      </w:r>
    </w:p>
    <w:p w14:paraId="4EF2F8C5" w14:textId="77777777" w:rsidR="007F5CD3" w:rsidRPr="007F5CD3" w:rsidRDefault="007F5CD3" w:rsidP="002376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Toutatis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Extract emails and phone numbers from profiles.</w:t>
      </w:r>
    </w:p>
    <w:p w14:paraId="5A3E7A54" w14:textId="3B63ACF7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6B25BC06" w14:textId="77777777" w:rsidR="009D6091" w:rsidRDefault="009D6091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br w:type="page"/>
      </w:r>
    </w:p>
    <w:p w14:paraId="29E7C8E0" w14:textId="79EF448D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📌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17 — PINTEREST TOOLS</w:t>
      </w:r>
    </w:p>
    <w:p w14:paraId="3C12037B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Search and analyze Pinterest activity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🖼️</w:t>
      </w:r>
    </w:p>
    <w:p w14:paraId="1A1C51D0" w14:textId="77777777" w:rsidR="007F5CD3" w:rsidRPr="007F5CD3" w:rsidRDefault="007F5CD3" w:rsidP="002376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Pingroupie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and analyze group boards.</w:t>
      </w:r>
    </w:p>
    <w:p w14:paraId="4B7B6105" w14:textId="21AB141D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237339DD" w14:textId="77777777" w:rsidR="009D6091" w:rsidRDefault="009D6091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br w:type="page"/>
      </w:r>
    </w:p>
    <w:p w14:paraId="5745C918" w14:textId="3B2F5F99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👾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18 — REDDIT TOOLS</w:t>
      </w:r>
    </w:p>
    <w:p w14:paraId="2B40741D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Research users, posts, and subreddits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💬</w:t>
      </w:r>
    </w:p>
    <w:p w14:paraId="62B34091" w14:textId="77777777" w:rsidR="007F5CD3" w:rsidRPr="007F5CD3" w:rsidRDefault="007F5CD3" w:rsidP="002376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Imgur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Image host commonly linked on Reddit.</w:t>
      </w:r>
    </w:p>
    <w:p w14:paraId="11C0F82F" w14:textId="77777777" w:rsidR="007F5CD3" w:rsidRPr="007F5CD3" w:rsidRDefault="007F5CD3" w:rsidP="002376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Mostly Harmless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Checks if a webpage was posted to Reddit.</w:t>
      </w:r>
    </w:p>
    <w:p w14:paraId="32FDE011" w14:textId="77777777" w:rsidR="007F5CD3" w:rsidRPr="007F5CD3" w:rsidRDefault="007F5CD3" w:rsidP="002376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Reddit Archive / Reddit Suite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Historical post data and UX tools.</w:t>
      </w:r>
    </w:p>
    <w:p w14:paraId="5089C078" w14:textId="77777777" w:rsidR="007F5CD3" w:rsidRPr="007F5CD3" w:rsidRDefault="007F5CD3" w:rsidP="002376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Reddit User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Analyser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User comment insights.</w:t>
      </w:r>
    </w:p>
    <w:p w14:paraId="4FA9A2B2" w14:textId="77777777" w:rsidR="007F5CD3" w:rsidRPr="007F5CD3" w:rsidRDefault="007F5CD3" w:rsidP="002376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Subreddits.com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new subreddits.</w:t>
      </w:r>
    </w:p>
    <w:p w14:paraId="39D35E1B" w14:textId="77777777" w:rsidR="007F5CD3" w:rsidRPr="007F5CD3" w:rsidRDefault="007F5CD3" w:rsidP="002376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Reddit Comment Search / Lookup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comments by username.</w:t>
      </w:r>
    </w:p>
    <w:p w14:paraId="7CCE0AAC" w14:textId="77777777" w:rsidR="007F5CD3" w:rsidRPr="007F5CD3" w:rsidRDefault="007F5CD3" w:rsidP="002376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Universal Scammer List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Tracks fraudulent Reddit accounts.</w:t>
      </w:r>
    </w:p>
    <w:p w14:paraId="077C52A9" w14:textId="167F9F7D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27B4D2E6" w14:textId="77777777" w:rsidR="009D6091" w:rsidRDefault="009D6091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br w:type="page"/>
      </w:r>
    </w:p>
    <w:p w14:paraId="477BDFB5" w14:textId="39164DD6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🌐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19 — VKONTAKTE (VK) TOOLS</w:t>
      </w:r>
    </w:p>
    <w:p w14:paraId="7641F313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Perform OSINT on Russia’s largest social network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🇷🇺</w:t>
      </w:r>
    </w:p>
    <w:p w14:paraId="5B171550" w14:textId="77777777" w:rsidR="007F5CD3" w:rsidRPr="007F5CD3" w:rsidRDefault="007F5CD3" w:rsidP="0023767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Barkov.net / Report Tree / VK5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VK data utilities.</w:t>
      </w:r>
    </w:p>
    <w:p w14:paraId="1F99902E" w14:textId="77777777" w:rsidR="007F5CD3" w:rsidRPr="007F5CD3" w:rsidRDefault="007F5CD3" w:rsidP="0023767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VK Community Search / VK Parser / VK People Search / </w:t>
      </w:r>
      <w:proofErr w:type="spellStart"/>
      <w:proofErr w:type="gram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VK.watch</w:t>
      </w:r>
      <w:proofErr w:type="spellEnd"/>
      <w:proofErr w:type="gram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users, communities, and posts.</w:t>
      </w:r>
    </w:p>
    <w:p w14:paraId="613D00B0" w14:textId="77777777" w:rsidR="007F5CD3" w:rsidRPr="007F5CD3" w:rsidRDefault="007F5CD3" w:rsidP="0023767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Дезертир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Russian-language VK OSINT tool.</w:t>
      </w:r>
    </w:p>
    <w:p w14:paraId="7C5040D1" w14:textId="5F0B9852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47BF2AA8" w14:textId="77777777" w:rsidR="009D6091" w:rsidRDefault="009D6091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2DD38CCF" w14:textId="5ADF68AA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💼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20 — LINKEDIN &amp; TELEGRAM TOOLS</w:t>
      </w:r>
    </w:p>
    <w:p w14:paraId="27CDB6D8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Professional network and encrypted chat intelligence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🕵️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‍♂️</w:t>
      </w:r>
    </w:p>
    <w:p w14:paraId="19EC478D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🔗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LinkedIn</w:t>
      </w:r>
    </w:p>
    <w:p w14:paraId="18819FDA" w14:textId="77777777" w:rsidR="007F5CD3" w:rsidRPr="007F5CD3" w:rsidRDefault="007F5CD3" w:rsidP="002376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FTL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Browser plugin to extract emails from profiles.</w:t>
      </w:r>
    </w:p>
    <w:p w14:paraId="3FDE2771" w14:textId="77777777" w:rsidR="007F5CD3" w:rsidRPr="007F5CD3" w:rsidRDefault="007F5CD3" w:rsidP="002376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RecruitEm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Build search strings for LinkedIn via Google.</w:t>
      </w:r>
    </w:p>
    <w:p w14:paraId="489BEB33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💬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Telegram</w:t>
      </w:r>
    </w:p>
    <w:p w14:paraId="209AD281" w14:textId="77777777" w:rsidR="007F5CD3" w:rsidRPr="007F5CD3" w:rsidRDefault="007F5CD3" w:rsidP="002376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Telegago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Google dork search for Telegram channels.</w:t>
      </w:r>
    </w:p>
    <w:p w14:paraId="6E8A6392" w14:textId="77777777" w:rsidR="007F5CD3" w:rsidRPr="007F5CD3" w:rsidRDefault="007F5CD3" w:rsidP="002376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Telegram Nearby Map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Locate users and groups via map overlay.</w:t>
      </w:r>
    </w:p>
    <w:p w14:paraId="1C2BA8D4" w14:textId="77777777" w:rsidR="007F5CD3" w:rsidRPr="007F5CD3" w:rsidRDefault="007F5CD3" w:rsidP="00237672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268A66EB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br w:type="page"/>
      </w:r>
    </w:p>
    <w:p w14:paraId="0AE0499E" w14:textId="734E867D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📝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21 — BLOG SEARCH</w:t>
      </w:r>
    </w:p>
    <w:p w14:paraId="5974FAB4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Find and explore blog posts, articles, and independent authors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✍️</w:t>
      </w:r>
    </w:p>
    <w:p w14:paraId="77C2B017" w14:textId="77777777" w:rsidR="007F5CD3" w:rsidRPr="007F5CD3" w:rsidRDefault="007F5CD3" w:rsidP="002376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BlogSearchEngine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Curated search for blog content.</w:t>
      </w:r>
    </w:p>
    <w:p w14:paraId="02EA675B" w14:textId="77777777" w:rsidR="007F5CD3" w:rsidRPr="007F5CD3" w:rsidRDefault="007F5CD3" w:rsidP="002376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Notey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Blog post discovery platform.</w:t>
      </w:r>
    </w:p>
    <w:p w14:paraId="758BD16B" w14:textId="77777777" w:rsidR="007F5CD3" w:rsidRPr="007F5CD3" w:rsidRDefault="007F5CD3" w:rsidP="002376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Sphere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Aggregates blogs and blog comments.</w:t>
      </w:r>
    </w:p>
    <w:p w14:paraId="0FEDDB08" w14:textId="77777777" w:rsidR="007F5CD3" w:rsidRPr="007F5CD3" w:rsidRDefault="007F5CD3" w:rsidP="002376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Twingly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Blog and microblog search engine.</w:t>
      </w:r>
    </w:p>
    <w:p w14:paraId="32F86E57" w14:textId="269B0271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19561643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7FADCE6D" w14:textId="23B95DF4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💬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22 — FORUMS &amp; DISCUSSION BOARD SEARCH</w:t>
      </w:r>
    </w:p>
    <w:p w14:paraId="49D52F19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Search across online communities and discussion threads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💭</w:t>
      </w:r>
    </w:p>
    <w:p w14:paraId="127CA388" w14:textId="77777777" w:rsidR="007F5CD3" w:rsidRPr="007F5CD3" w:rsidRDefault="007F5CD3" w:rsidP="002376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4chan Search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4chan archives.</w:t>
      </w:r>
    </w:p>
    <w:p w14:paraId="529A5CE4" w14:textId="77777777" w:rsidR="007F5CD3" w:rsidRPr="007F5CD3" w:rsidRDefault="007F5CD3" w:rsidP="002376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Boardreader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through forums and message boards.</w:t>
      </w:r>
    </w:p>
    <w:p w14:paraId="06EA716C" w14:textId="77777777" w:rsidR="007F5CD3" w:rsidRPr="007F5CD3" w:rsidRDefault="007F5CD3" w:rsidP="002376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BuiltWith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Flarum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Find </w:t>
      </w:r>
      <w:proofErr w:type="spellStart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Flarum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-powered forums.</w:t>
      </w:r>
    </w:p>
    <w:p w14:paraId="6B0DE07F" w14:textId="77777777" w:rsidR="007F5CD3" w:rsidRPr="007F5CD3" w:rsidRDefault="007F5CD3" w:rsidP="002376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Facebook Groups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public interest groups.</w:t>
      </w:r>
    </w:p>
    <w:p w14:paraId="0E6A650C" w14:textId="77777777" w:rsidR="007F5CD3" w:rsidRPr="007F5CD3" w:rsidRDefault="007F5CD3" w:rsidP="002376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Google Groups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mailing lists and discussions.</w:t>
      </w:r>
    </w:p>
    <w:p w14:paraId="22B3290B" w14:textId="77777777" w:rsidR="007F5CD3" w:rsidRPr="007F5CD3" w:rsidRDefault="007F5CD3" w:rsidP="002376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LinkBase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Linkedin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Groups / Ning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Omgili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Xing Groups / Yahoo Groups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topic-based communities and archived discussions.</w:t>
      </w:r>
    </w:p>
    <w:p w14:paraId="4E3A60DD" w14:textId="16A0B9CC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593325EC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30A2DE45" w14:textId="2F047617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🔎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23 — USERNAME CHECK</w:t>
      </w:r>
    </w:p>
    <w:p w14:paraId="7335CAB0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Search for usernames across websites and social platforms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🧑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‍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💻</w:t>
      </w:r>
    </w:p>
    <w:p w14:paraId="71ADC908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Blackbird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Check usernames across 500+ sites.</w:t>
      </w:r>
    </w:p>
    <w:p w14:paraId="330624EE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CheckUser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Username lookup on social media.</w:t>
      </w:r>
    </w:p>
    <w:p w14:paraId="0DC37D08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Digital Footprint Check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registered usernames.</w:t>
      </w:r>
    </w:p>
    <w:p w14:paraId="1FA042B9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IDCrawl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Locate username profiles in social networks.</w:t>
      </w:r>
    </w:p>
    <w:p w14:paraId="622C6A21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Maigret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Collect a dossier on a person by username.</w:t>
      </w:r>
    </w:p>
    <w:p w14:paraId="5CF0534C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NameChk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NameCheckr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NameCheckup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NameKetchup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Domain and username availability checkers.</w:t>
      </w:r>
    </w:p>
    <w:p w14:paraId="0AB86640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NexFil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Comprehensive username discovery tool.</w:t>
      </w:r>
    </w:p>
    <w:p w14:paraId="5F375E58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Seekr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OSINT toolkit with username checker.</w:t>
      </w:r>
    </w:p>
    <w:p w14:paraId="6A2B3F8A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Sherlock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Popular username search across platforms.</w:t>
      </w:r>
    </w:p>
    <w:p w14:paraId="18318EB7" w14:textId="77777777" w:rsidR="007F5CD3" w:rsidRPr="007F5CD3" w:rsidRDefault="007F5CD3" w:rsidP="002376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Snoop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UserSearcher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WhatsMyName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Advanced multi-platform nickname searches.</w:t>
      </w:r>
    </w:p>
    <w:p w14:paraId="403CC671" w14:textId="1A42B936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705C4304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7695AD39" w14:textId="0CC8045E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🧑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>‍</w:t>
      </w: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t>💼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24 — PEOPLE INVESTIGATIONS</w:t>
      </w:r>
    </w:p>
    <w:p w14:paraId="67234B2E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Research and verify individuals using public databases and genealogy resources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🕵️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‍♀️</w:t>
      </w:r>
    </w:p>
    <w:p w14:paraId="50081E11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192 (UK)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People and business search.</w:t>
      </w:r>
    </w:p>
    <w:p w14:paraId="627663C4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411 (US)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Lookup by person, phone, or address.</w:t>
      </w:r>
    </w:p>
    <w:p w14:paraId="72DE3E20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Ancestry / FamilySearch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FamilyTreeNow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Fold3 / Genealogy Links / Genealogy Bank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Genealogy and family history tools.</w:t>
      </w:r>
    </w:p>
    <w:p w14:paraId="53024F5B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BeenVerified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Spokeo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SearchBug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Reunion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ZabaSearch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People search services.</w:t>
      </w:r>
    </w:p>
    <w:p w14:paraId="1AAB281C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Black Book Online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Free public records lookup directory.</w:t>
      </w:r>
    </w:p>
    <w:p w14:paraId="332E69AD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Canada411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People and business directory.</w:t>
      </w:r>
    </w:p>
    <w:p w14:paraId="1698F1D5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Classmates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Find schoolmates and alumni.</w:t>
      </w:r>
    </w:p>
    <w:p w14:paraId="04824602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Crunchbase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Company and professional profiles.</w:t>
      </w:r>
    </w:p>
    <w:p w14:paraId="14C47519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FaceCheck.ID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Reverse facial search tool.</w:t>
      </w:r>
    </w:p>
    <w:p w14:paraId="4FCD06AA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Federal Bureau of Prisons Inmate Locator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U.S. inmate database.</w:t>
      </w:r>
    </w:p>
    <w:p w14:paraId="078585A6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Homemetry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Reverse address lookup.</w:t>
      </w:r>
    </w:p>
    <w:p w14:paraId="2864D546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JailBase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VineLink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Arrest and incarceration databases.</w:t>
      </w:r>
    </w:p>
    <w:p w14:paraId="3F569919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Judyrecords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UniCourt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Court case search tools.</w:t>
      </w:r>
    </w:p>
    <w:p w14:paraId="783C3689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Kompass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Global business directory.</w:t>
      </w:r>
    </w:p>
    <w:p w14:paraId="39051989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Mugshots.com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Publicly available mugshot search.</w:t>
      </w:r>
    </w:p>
    <w:p w14:paraId="13B168AD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OpenSanctions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Database of sanctioned individuals.</w:t>
      </w:r>
    </w:p>
    <w:p w14:paraId="18096867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The National Archives (UK)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Historic record repository.</w:t>
      </w:r>
    </w:p>
    <w:p w14:paraId="3BF6E9B2" w14:textId="77777777" w:rsidR="007F5CD3" w:rsidRPr="007F5CD3" w:rsidRDefault="007F5CD3" w:rsidP="002376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Voter Records (US)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U.S. voter registration data.</w:t>
      </w:r>
    </w:p>
    <w:p w14:paraId="0A7026F0" w14:textId="1E83EB7D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507BBE11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0B926D6D" w14:textId="45EDD7C7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📧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25 — EMAIL SEARCH &amp; VALIDATION</w:t>
      </w:r>
    </w:p>
    <w:p w14:paraId="0B7CB6D5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Check, verify, and investigate email addresses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📬</w:t>
      </w:r>
    </w:p>
    <w:p w14:paraId="4A7EC0C0" w14:textId="77777777" w:rsidR="007F5CD3" w:rsidRPr="007F5CD3" w:rsidRDefault="007F5CD3" w:rsidP="002376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DeHashed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Data breach and credential lookup.</w:t>
      </w:r>
    </w:p>
    <w:p w14:paraId="7BB56881" w14:textId="77777777" w:rsidR="007F5CD3" w:rsidRPr="007F5CD3" w:rsidRDefault="007F5CD3" w:rsidP="002376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Email Address Validator / Email Format / Email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Permutator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Email pattern and format tools.</w:t>
      </w:r>
    </w:p>
    <w:p w14:paraId="79770622" w14:textId="77777777" w:rsidR="007F5CD3" w:rsidRPr="007F5CD3" w:rsidRDefault="007F5CD3" w:rsidP="002376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EmailHippo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MailTester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VerifyEmail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Email verification tools.</w:t>
      </w:r>
    </w:p>
    <w:p w14:paraId="66334E7F" w14:textId="77777777" w:rsidR="007F5CD3" w:rsidRPr="007F5CD3" w:rsidRDefault="007F5CD3" w:rsidP="002376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Ghunt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Gitrecon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h8mail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Holehe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OSINT tools for investigating email ownership.</w:t>
      </w:r>
    </w:p>
    <w:p w14:paraId="5957399F" w14:textId="77777777" w:rsidR="007F5CD3" w:rsidRPr="007F5CD3" w:rsidRDefault="007F5CD3" w:rsidP="002376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Have I Been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Pwned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Breach database for compromised emails.</w:t>
      </w:r>
    </w:p>
    <w:p w14:paraId="024A80A7" w14:textId="77777777" w:rsidR="007F5CD3" w:rsidRPr="007F5CD3" w:rsidRDefault="007F5CD3" w:rsidP="002376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LeakCheck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Database of leaked credentials.</w:t>
      </w:r>
    </w:p>
    <w:p w14:paraId="7F362BC1" w14:textId="77777777" w:rsidR="007F5CD3" w:rsidRPr="007F5CD3" w:rsidRDefault="007F5CD3" w:rsidP="002376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mxtoolbox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Mail server and DNS analysis.</w:t>
      </w:r>
    </w:p>
    <w:p w14:paraId="5C3987F2" w14:textId="77777777" w:rsidR="007F5CD3" w:rsidRPr="007F5CD3" w:rsidRDefault="007F5CD3" w:rsidP="002376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Peepmail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Pipl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Reacher / Snov.io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ThatsThem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Toofr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People and email intelligence platforms.</w:t>
      </w:r>
    </w:p>
    <w:p w14:paraId="262130FF" w14:textId="363764AC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461EC6BB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6261778F" w14:textId="061DF3CE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📱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26 — PHONE NUMBER RESEARCH</w:t>
      </w:r>
    </w:p>
    <w:p w14:paraId="50348962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Identify owners, carriers, and related data from phone numbers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📞</w:t>
      </w:r>
    </w:p>
    <w:p w14:paraId="0A8745AD" w14:textId="77777777" w:rsidR="007F5CD3" w:rsidRPr="007F5CD3" w:rsidRDefault="007F5CD3" w:rsidP="002376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CallerID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Test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TrueCaller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Sync.ME / Spy Dialer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Identify caller names and profiles.</w:t>
      </w:r>
    </w:p>
    <w:p w14:paraId="0288C5DC" w14:textId="77777777" w:rsidR="007F5CD3" w:rsidRPr="007F5CD3" w:rsidRDefault="007F5CD3" w:rsidP="002376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EmobileTracker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FreeCarrierLookup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Phone Validator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Carrier information lookup.</w:t>
      </w:r>
    </w:p>
    <w:p w14:paraId="541B2B63" w14:textId="77777777" w:rsidR="007F5CD3" w:rsidRPr="007F5CD3" w:rsidRDefault="007F5CD3" w:rsidP="002376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Infobel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Reverse Phone Check / Reverse Phone Lookup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Business and personal directories.</w:t>
      </w:r>
    </w:p>
    <w:p w14:paraId="315C6416" w14:textId="77777777" w:rsidR="007F5CD3" w:rsidRPr="007F5CD3" w:rsidRDefault="007F5CD3" w:rsidP="002376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PhoneInfoga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Twilio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Open-source and commercial phone OSINT tools.</w:t>
      </w:r>
    </w:p>
    <w:p w14:paraId="407878C8" w14:textId="25BAC3CF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799047E0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68BE73DC" w14:textId="08F6A7CE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🚗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27 — VEHICLE / AUTOMOBILE RESEARCH</w:t>
      </w:r>
    </w:p>
    <w:p w14:paraId="6D6FABA4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Search vehicle details by plate or VIN number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🚘</w:t>
      </w:r>
    </w:p>
    <w:p w14:paraId="7018A1EB" w14:textId="77777777" w:rsidR="007F5CD3" w:rsidRPr="007F5CD3" w:rsidRDefault="007F5CD3" w:rsidP="002376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FaxVIN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Vehicle history reports and VIN data.</w:t>
      </w:r>
    </w:p>
    <w:p w14:paraId="7C08B193" w14:textId="77777777" w:rsidR="007F5CD3" w:rsidRPr="007F5CD3" w:rsidRDefault="007F5CD3" w:rsidP="002376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EpicVIN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Historical accident and ownership reports.</w:t>
      </w:r>
    </w:p>
    <w:p w14:paraId="74914252" w14:textId="2F224580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7FDFFA9F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03AA2F9D" w14:textId="50D11358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🎓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28 — EXPERT SEARCH</w:t>
      </w:r>
    </w:p>
    <w:p w14:paraId="32F15C33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Find professionals, specialists, and researchers in any field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👨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‍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🏫</w:t>
      </w:r>
    </w:p>
    <w:p w14:paraId="706AD2E9" w14:textId="77777777" w:rsidR="007F5CD3" w:rsidRPr="007F5CD3" w:rsidRDefault="007F5CD3" w:rsidP="002376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Academia.edu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Platform for sharing academic research.</w:t>
      </w:r>
    </w:p>
    <w:p w14:paraId="4D2A324C" w14:textId="77777777" w:rsidR="007F5CD3" w:rsidRPr="007F5CD3" w:rsidRDefault="007F5CD3" w:rsidP="002376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CanLaw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Legal expert directory.</w:t>
      </w:r>
    </w:p>
    <w:p w14:paraId="66D87EF9" w14:textId="77777777" w:rsidR="007F5CD3" w:rsidRPr="007F5CD3" w:rsidRDefault="007F5CD3" w:rsidP="002376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ExpertiseFinder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ExpertPages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Experts.com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Professional expert databases.</w:t>
      </w:r>
    </w:p>
    <w:p w14:paraId="1A8C0FD8" w14:textId="77777777" w:rsidR="007F5CD3" w:rsidRPr="007F5CD3" w:rsidRDefault="007F5CD3" w:rsidP="002376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HARO (Help A Reporter Out)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Connects journalists with sources.</w:t>
      </w:r>
    </w:p>
    <w:p w14:paraId="0A488ED7" w14:textId="77777777" w:rsidR="007F5CD3" w:rsidRPr="007F5CD3" w:rsidRDefault="007F5CD3" w:rsidP="002376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Idealist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Innocentive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Volunteer and innovation networks.</w:t>
      </w:r>
    </w:p>
    <w:p w14:paraId="1C9C7884" w14:textId="77777777" w:rsidR="007F5CD3" w:rsidRPr="007F5CD3" w:rsidRDefault="007F5CD3" w:rsidP="002376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GlobalExperts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Library of Congress – Ask a Librarian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MuckRack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Professional and media experts.</w:t>
      </w:r>
    </w:p>
    <w:p w14:paraId="39C83273" w14:textId="77777777" w:rsidR="007F5CD3" w:rsidRPr="007F5CD3" w:rsidRDefault="007F5CD3" w:rsidP="002376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National Speakers Association / Newswise / Patent Attorneys Database / PRNewswire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ResearcherID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SheSource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Speakezee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Sources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TRExpertWitness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Zintro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Expert registries and speaker directories.</w:t>
      </w:r>
    </w:p>
    <w:p w14:paraId="50443F17" w14:textId="614D8E91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378A4044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653542F9" w14:textId="77634CE7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🏢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29 — COMPANY RESEARCH</w:t>
      </w:r>
    </w:p>
    <w:p w14:paraId="475740B2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Investigate organizations, corporations, and businesses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🏢</w:t>
      </w:r>
    </w:p>
    <w:p w14:paraId="7959B843" w14:textId="77777777" w:rsidR="007F5CD3" w:rsidRPr="007F5CD3" w:rsidRDefault="007F5CD3" w:rsidP="002376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AllStocksLinks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Better Business Bureau / Bloomberg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Bizeurope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Bureau Van Dijk / Corporate Information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Financial and corporate data.</w:t>
      </w:r>
    </w:p>
    <w:p w14:paraId="01FEED1C" w14:textId="77777777" w:rsidR="007F5CD3" w:rsidRPr="007F5CD3" w:rsidRDefault="007F5CD3" w:rsidP="002376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Business Source / Comparably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CompeteShark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Crunchbase / Data.com Connect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Datalead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AI / EDGAR (SEC Filings)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Business insights and data.</w:t>
      </w:r>
    </w:p>
    <w:p w14:paraId="2BDB0DEF" w14:textId="77777777" w:rsidR="007F5CD3" w:rsidRPr="007F5CD3" w:rsidRDefault="007F5CD3" w:rsidP="002376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Europages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European Business Register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Ezilon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Factiva / Forbes Global 2000 / Glassdoor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Company research databases.</w:t>
      </w:r>
    </w:p>
    <w:p w14:paraId="0DB25D9A" w14:textId="77777777" w:rsidR="007F5CD3" w:rsidRPr="007F5CD3" w:rsidRDefault="007F5CD3" w:rsidP="002376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GoodFirms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Hoovers / Inc. 5000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iSpionage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Mergent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Intellect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Mergent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Online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Judyrecords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LinkedIn / Knowledge Guide to International Company Registration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Organizational information and performance metrics.</w:t>
      </w:r>
    </w:p>
    <w:p w14:paraId="0EBD83E9" w14:textId="784F564A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38004A61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177A4682" w14:textId="16AE4E58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💼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30 — JOB SEARCH RESOURCES</w:t>
      </w:r>
    </w:p>
    <w:p w14:paraId="48EF99EE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Resources for job hunting, recruitment, and professional opportunities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💼</w:t>
      </w:r>
    </w:p>
    <w:p w14:paraId="2AF11BD9" w14:textId="77777777" w:rsidR="007F5CD3" w:rsidRPr="007F5CD3" w:rsidRDefault="007F5CD3" w:rsidP="002376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Beyond / CareerBuilder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CampusCareerCenter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College Recruiter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Craiglist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CVFox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Dice / Eluta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EuroJobs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Fish4Jobs / Glassdoor / Headhunter / Indeed / Jobsite / Monster / Naukri (India) / Reed (UK) / Seek (Australia)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SimplyHired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Xing / ZipRecruiter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Popular job search platforms worldwide.</w:t>
      </w:r>
    </w:p>
    <w:p w14:paraId="7EC62C3E" w14:textId="77777777" w:rsidR="007F5CD3" w:rsidRPr="007F5CD3" w:rsidRDefault="007F5CD3" w:rsidP="0023767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RecruitEm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Helps recruiters find candidates on LinkedIn via search strings.</w:t>
      </w:r>
    </w:p>
    <w:p w14:paraId="68A24CAB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12B66659" w14:textId="7E323EDB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❓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31 — Q&amp;A SITES</w:t>
      </w:r>
    </w:p>
    <w:p w14:paraId="7A811BDA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Community-driven knowledge platforms for quick answers and expert opinions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💬</w:t>
      </w:r>
    </w:p>
    <w:p w14:paraId="46166AE3" w14:textId="77777777" w:rsidR="007F5CD3" w:rsidRPr="007F5CD3" w:rsidRDefault="007F5CD3" w:rsidP="0023767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Answers.com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Comprehensive Q&amp;A site across all categories.</w:t>
      </w:r>
    </w:p>
    <w:p w14:paraId="650F677F" w14:textId="77777777" w:rsidR="007F5CD3" w:rsidRPr="007F5CD3" w:rsidRDefault="007F5CD3" w:rsidP="0023767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Ask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General question search engine.</w:t>
      </w:r>
    </w:p>
    <w:p w14:paraId="1B025598" w14:textId="77777777" w:rsidR="007F5CD3" w:rsidRPr="007F5CD3" w:rsidRDefault="007F5CD3" w:rsidP="0023767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eHow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How-to guides and community solutions.</w:t>
      </w:r>
    </w:p>
    <w:p w14:paraId="439A759F" w14:textId="77777777" w:rsidR="007F5CD3" w:rsidRPr="007F5CD3" w:rsidRDefault="007F5CD3" w:rsidP="0023767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Quora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Popular Q&amp;A platform featuring experts.</w:t>
      </w:r>
    </w:p>
    <w:p w14:paraId="179F2098" w14:textId="77777777" w:rsidR="007F5CD3" w:rsidRPr="007F5CD3" w:rsidRDefault="007F5CD3" w:rsidP="0023767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StackExchange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Network of expert-based Q&amp;A communities.</w:t>
      </w:r>
    </w:p>
    <w:p w14:paraId="4EB213CD" w14:textId="77777777" w:rsidR="007F5CD3" w:rsidRPr="007F5CD3" w:rsidRDefault="007F5CD3" w:rsidP="0023767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Yahoo Answers (Archived)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Former general Q&amp;A archive.</w:t>
      </w:r>
    </w:p>
    <w:p w14:paraId="20AE7C3C" w14:textId="77777777" w:rsidR="007F5CD3" w:rsidRPr="007F5CD3" w:rsidRDefault="007F5CD3" w:rsidP="00237672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Ответы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(Russia)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Russian-language answer portal.</w:t>
      </w:r>
    </w:p>
    <w:p w14:paraId="60E0DEB0" w14:textId="31B37403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729E5CC2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2DCBFE6C" w14:textId="4C7654C1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🌐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32 — DOMAIN &amp; IP RESEARCH</w:t>
      </w:r>
    </w:p>
    <w:p w14:paraId="05EC5213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Investigate websites, domains, and IP ownership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🌍</w:t>
      </w:r>
    </w:p>
    <w:p w14:paraId="56155866" w14:textId="77777777" w:rsidR="007F5CD3" w:rsidRPr="007F5CD3" w:rsidRDefault="007F5CD3" w:rsidP="0023767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Accuranker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ahrefs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BuiltWith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Central Ops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Domain intelligence and analytics.</w:t>
      </w:r>
    </w:p>
    <w:p w14:paraId="0BED356C" w14:textId="77777777" w:rsidR="007F5CD3" w:rsidRPr="007F5CD3" w:rsidRDefault="007F5CD3" w:rsidP="0023767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Azure Tenant Resolution / Bing Webmaster Tools / Dedicated or Not / DNS History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DNSDumpster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DNSStuff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DNSViz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Domain Crawler / Domain Dossier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DomainTools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EasyWhois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Follow.net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Technical lookups and WHOIS data.</w:t>
      </w:r>
    </w:p>
    <w:p w14:paraId="26272715" w14:textId="77777777" w:rsidR="007F5CD3" w:rsidRPr="007F5CD3" w:rsidRDefault="007F5CD3" w:rsidP="0023767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GraphyStories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HypeStat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Infosniper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IntelliTamper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intoDNS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IP2Location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IPVoid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Kloth / Majestic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MaxMind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Netcraft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Site Report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TinyScan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urlQuery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WhoisMind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Whoisology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WiGLE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YouGetSignal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IP, geolocation, DNS, and site information services.</w:t>
      </w:r>
    </w:p>
    <w:p w14:paraId="471328F8" w14:textId="77777777" w:rsidR="007F5CD3" w:rsidRPr="007F5CD3" w:rsidRDefault="007F5CD3" w:rsidP="00237672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Exonera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Tor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Whois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Arin Online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WhoIsHostingThis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WhoisRequest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WebMeUp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Website Informer / WebsiteTechMiner.py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Hosting, DNS, and Tor-related research.</w:t>
      </w:r>
    </w:p>
    <w:p w14:paraId="451791DA" w14:textId="405966DA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5CFCD021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34433748" w14:textId="40CB9415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🔑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33 — KEYWORD DISCOVERY &amp; RESEARCH</w:t>
      </w:r>
    </w:p>
    <w:p w14:paraId="11AC8BE4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Tools for keyword intelligence, SEO, and trend analysis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📈</w:t>
      </w:r>
    </w:p>
    <w:p w14:paraId="237F6F4A" w14:textId="77777777" w:rsidR="007F5CD3" w:rsidRPr="007F5CD3" w:rsidRDefault="007F5CD3" w:rsidP="00237672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Google Ads Keyword Planner / Google Trends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Measure and compare keyword popularity.</w:t>
      </w:r>
    </w:p>
    <w:p w14:paraId="6ADD2BF8" w14:textId="77777777" w:rsidR="007F5CD3" w:rsidRPr="007F5CD3" w:rsidRDefault="007F5CD3" w:rsidP="00237672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Keyword Discovery / Keyword Spy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KeywordTool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Soovle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Ubersuggest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WordTracker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Yandex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Wordstat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Find related or trending search terms.</w:t>
      </w:r>
    </w:p>
    <w:p w14:paraId="41ECAAE0" w14:textId="77777777" w:rsidR="007F5CD3" w:rsidRPr="007F5CD3" w:rsidRDefault="007F5CD3" w:rsidP="00237672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OneLook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Reverse Dictionary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Discover words by concept.</w:t>
      </w:r>
    </w:p>
    <w:p w14:paraId="2F642EDD" w14:textId="2AD092E1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67DBFF94" w14:textId="77777777" w:rsidR="00B37078" w:rsidRDefault="00B37078" w:rsidP="00237672">
      <w:pPr>
        <w:spacing w:line="360" w:lineRule="auto"/>
        <w:rPr>
          <w:rFonts w:ascii="Segoe UI Symbol" w:eastAsia="Times New Roman" w:hAnsi="Segoe UI Symbol" w:cs="Segoe UI Symbol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Symbol" w:eastAsia="Times New Roman" w:hAnsi="Segoe UI Symbol" w:cs="Segoe UI Symbol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3166A5CF" w14:textId="1E9F7F1B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Symbol" w:eastAsia="Times New Roman" w:hAnsi="Segoe UI Symbol" w:cs="Segoe UI Symbol"/>
          <w:b/>
          <w:bCs/>
          <w:color w:val="auto"/>
          <w:kern w:val="36"/>
          <w:sz w:val="36"/>
          <w:szCs w:val="36"/>
          <w:lang w:bidi="ta-IN"/>
        </w:rPr>
        <w:lastRenderedPageBreak/>
        <w:t>🕸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34 — WEB HISTORY &amp; WEBSITE CAPTURE</w:t>
      </w:r>
    </w:p>
    <w:p w14:paraId="49F3C1A7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Archive and analyze historical versions of websites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🕰️</w:t>
      </w:r>
    </w:p>
    <w:p w14:paraId="2758FA23" w14:textId="77777777" w:rsidR="007F5CD3" w:rsidRPr="007F5CD3" w:rsidRDefault="007F5CD3" w:rsidP="0023767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Archive.is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Capture and preserve web snapshots.</w:t>
      </w:r>
    </w:p>
    <w:p w14:paraId="1B80DBB8" w14:textId="77777777" w:rsidR="007F5CD3" w:rsidRPr="007F5CD3" w:rsidRDefault="007F5CD3" w:rsidP="0023767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BlackWidow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CashedPages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CachedView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proofErr w:type="gram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stored.website</w:t>
      </w:r>
      <w:proofErr w:type="spellEnd"/>
      <w:proofErr w:type="gram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Access cached site data.</w:t>
      </w:r>
    </w:p>
    <w:p w14:paraId="3979F4DD" w14:textId="77777777" w:rsidR="007F5CD3" w:rsidRPr="007F5CD3" w:rsidRDefault="007F5CD3" w:rsidP="0023767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Wayback Machine / Wayback Machine Archiver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waybackpy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(Python)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Internet Archive’s time machine for web history.</w:t>
      </w:r>
    </w:p>
    <w:p w14:paraId="16B3A604" w14:textId="7DE8C99F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1DFB2E4F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04F4B83B" w14:textId="668BD870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🈸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35 — LANGUAGE TOOLS</w:t>
      </w:r>
    </w:p>
    <w:p w14:paraId="3B4C5B91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Translation and multilingual OSINT resources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🌐</w:t>
      </w:r>
    </w:p>
    <w:p w14:paraId="7B61A2FD" w14:textId="77777777" w:rsidR="007F5CD3" w:rsidRPr="007F5CD3" w:rsidRDefault="007F5CD3" w:rsidP="00237672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Awesome Translations List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Curated compilation of translation tools and language resources for OSINT analysts.</w:t>
      </w:r>
    </w:p>
    <w:p w14:paraId="6BB6B187" w14:textId="482C5C93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30C5EDC5" w14:textId="77777777" w:rsidR="00B37078" w:rsidRDefault="00B37078" w:rsidP="00237672">
      <w:pPr>
        <w:spacing w:line="360" w:lineRule="auto"/>
        <w:rPr>
          <w:rFonts w:ascii="Segoe UI Symbol" w:eastAsia="Times New Roman" w:hAnsi="Segoe UI Symbol" w:cs="Segoe UI Symbol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Symbol" w:eastAsia="Times New Roman" w:hAnsi="Segoe UI Symbol" w:cs="Segoe UI Symbol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5AC57E5A" w14:textId="68E83F01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Symbol" w:eastAsia="Times New Roman" w:hAnsi="Segoe UI Symbol" w:cs="Segoe UI Symbol"/>
          <w:b/>
          <w:bCs/>
          <w:color w:val="auto"/>
          <w:kern w:val="36"/>
          <w:sz w:val="36"/>
          <w:szCs w:val="36"/>
          <w:lang w:bidi="ta-IN"/>
        </w:rPr>
        <w:lastRenderedPageBreak/>
        <w:t>🖼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36 — IMAGE SEARCH</w:t>
      </w:r>
    </w:p>
    <w:p w14:paraId="658D3BB4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Reverse image search and visual discovery engines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🖼️</w:t>
      </w:r>
    </w:p>
    <w:p w14:paraId="76384FA4" w14:textId="77777777" w:rsidR="007F5CD3" w:rsidRPr="007F5CD3" w:rsidRDefault="007F5CD3" w:rsidP="00237672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Baidu Images / Bing Images / Google Lens / Yahoo Images / Yandex Images / Lycos Images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Popular image search engines.</w:t>
      </w:r>
    </w:p>
    <w:p w14:paraId="69542BF4" w14:textId="77777777" w:rsidR="007F5CD3" w:rsidRPr="007F5CD3" w:rsidRDefault="007F5CD3" w:rsidP="00237672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Betaface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Clarify / FaceCheck.ID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GeoSpyer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Image Identification Project / Image Raider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PicTriev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PimEyes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Pixsy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Search4Faces / TinEye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Reverse facial and visual match search tools.</w:t>
      </w:r>
    </w:p>
    <w:p w14:paraId="5D2726B3" w14:textId="77777777" w:rsidR="007F5CD3" w:rsidRPr="007F5CD3" w:rsidRDefault="007F5CD3" w:rsidP="00237672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Flickr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PhotoBucket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Image hosting and discovery.</w:t>
      </w:r>
    </w:p>
    <w:p w14:paraId="420492EB" w14:textId="77777777" w:rsidR="007F5CD3" w:rsidRPr="007F5CD3" w:rsidRDefault="007F5CD3" w:rsidP="00237672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DupliChecker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Detect image plagiarism.</w:t>
      </w:r>
    </w:p>
    <w:p w14:paraId="44851ECF" w14:textId="73330492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3DE4D4CA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41FBB215" w14:textId="07435A1E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🔍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37 — IMAGE ANALYSIS</w:t>
      </w:r>
    </w:p>
    <w:p w14:paraId="6FEBA306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Tools for extracting metadata and verifying image authenticity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🔬</w:t>
      </w:r>
    </w:p>
    <w:p w14:paraId="3DD9FD63" w14:textId="77777777" w:rsidR="007F5CD3" w:rsidRPr="007F5CD3" w:rsidRDefault="007F5CD3" w:rsidP="00237672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DiffChecker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ExifLooter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ExifTool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Forensically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FotoForensics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GeoSpy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ImgOps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ImpulseAdventure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Jeffrey’s Image Metadata Viewer / JIMPL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JPEGsnoop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Metadata, EXIF, and image integrity analysis.</w:t>
      </w:r>
    </w:p>
    <w:p w14:paraId="6EDAA17E" w14:textId="2310C47C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40CC5E2D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54725981" w14:textId="554E8836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🎥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38 — VIDEO SEARCH &amp; TOOLS</w:t>
      </w:r>
    </w:p>
    <w:p w14:paraId="41E09815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Discover, download, and analyze video content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🎬</w:t>
      </w:r>
    </w:p>
    <w:p w14:paraId="60373EE2" w14:textId="77777777" w:rsidR="007F5CD3" w:rsidRPr="007F5CD3" w:rsidRDefault="007F5CD3" w:rsidP="0023767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Bing Videos / Clarify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ClipBlast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DailyMotion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Filmot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Metacafe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Metatube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Tubuep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Video search platforms.</w:t>
      </w:r>
    </w:p>
    <w:p w14:paraId="42745B76" w14:textId="77777777" w:rsidR="007F5CD3" w:rsidRPr="007F5CD3" w:rsidRDefault="007F5CD3" w:rsidP="0023767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Deturl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DownloadHelper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Offliberty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Download or extract videos.</w:t>
      </w:r>
    </w:p>
    <w:p w14:paraId="04E5A546" w14:textId="77777777" w:rsidR="007F5CD3" w:rsidRPr="007F5CD3" w:rsidRDefault="007F5CD3" w:rsidP="0023767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EarthCam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Insecam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Public webcam directories.</w:t>
      </w:r>
    </w:p>
    <w:p w14:paraId="79021504" w14:textId="77777777" w:rsidR="007F5CD3" w:rsidRPr="007F5CD3" w:rsidRDefault="007F5CD3" w:rsidP="0023767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Find YouTube Video / Frame by Frame (YouTube plugin)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YouTube video analysis and frame-level review.</w:t>
      </w:r>
    </w:p>
    <w:p w14:paraId="5FED2932" w14:textId="77777777" w:rsidR="007F5CD3" w:rsidRPr="007F5CD3" w:rsidRDefault="007F5CD3" w:rsidP="0023767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Internet Archive: </w:t>
      </w:r>
      <w:proofErr w:type="gram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Open Source</w:t>
      </w:r>
      <w:proofErr w:type="gram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Videos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Public video archive.</w:t>
      </w:r>
    </w:p>
    <w:p w14:paraId="28524EFD" w14:textId="77777777" w:rsidR="007F5CD3" w:rsidRPr="007F5CD3" w:rsidRDefault="007F5CD3" w:rsidP="00237672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GeoSearch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Search YouTube videos by location.</w:t>
      </w:r>
    </w:p>
    <w:p w14:paraId="78AD01FE" w14:textId="1AEAF995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0E11AE49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2032756C" w14:textId="43758239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🎓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39 — ACADEMIC RESOURCES &amp; GREY LITERATURE</w:t>
      </w:r>
    </w:p>
    <w:p w14:paraId="4ACF655C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Locate academic papers, journals, and non-commercial research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📚</w:t>
      </w:r>
    </w:p>
    <w:p w14:paraId="11704BF2" w14:textId="77777777" w:rsidR="007F5CD3" w:rsidRPr="007F5CD3" w:rsidRDefault="007F5CD3" w:rsidP="0023767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Academia.edu / ResearchGate / JSTOR / Springer / Elsevier / Taylor &amp; Francis / Wiley / SAGE Journals / PubMed / ScienceDirect / SCIRP / World Science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Zetoc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Major academic publishers and repositories.</w:t>
      </w:r>
    </w:p>
    <w:p w14:paraId="1C1E4E5F" w14:textId="77777777" w:rsidR="007F5CD3" w:rsidRPr="007F5CD3" w:rsidRDefault="007F5CD3" w:rsidP="0023767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Base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Bibsonomy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Core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GreyNet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International / Grey Guide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HighWire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Journal Guide / Journal Seek / The Open Syllabus Project / The Collection of Computer Science Bibliographies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Open access and grey literature archives.</w:t>
      </w:r>
    </w:p>
    <w:p w14:paraId="51B1429D" w14:textId="77777777" w:rsidR="007F5CD3" w:rsidRPr="007F5CD3" w:rsidRDefault="007F5CD3" w:rsidP="0023767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African Journals Online / American Society of Civil Engineers / Grey Literature Strategies / Grey Literature Gateways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Specialized databases.</w:t>
      </w:r>
    </w:p>
    <w:p w14:paraId="18557268" w14:textId="77777777" w:rsidR="007F5CD3" w:rsidRPr="007F5CD3" w:rsidRDefault="007F5CD3" w:rsidP="0023767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Leibniz Information Centre for Science and Technology / University Library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Academic data indexing.</w:t>
      </w:r>
    </w:p>
    <w:p w14:paraId="2112AC71" w14:textId="77777777" w:rsidR="007F5CD3" w:rsidRPr="007F5CD3" w:rsidRDefault="007F5CD3" w:rsidP="00237672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World Digital Library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Multilingual global archive.</w:t>
      </w:r>
    </w:p>
    <w:p w14:paraId="646E286A" w14:textId="31A086BE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0E489BFD" w14:textId="77777777" w:rsidR="00B37078" w:rsidRDefault="00B37078" w:rsidP="00237672">
      <w:pPr>
        <w:spacing w:line="360" w:lineRule="auto"/>
        <w:rPr>
          <w:rFonts w:ascii="Segoe UI Symbol" w:eastAsia="Times New Roman" w:hAnsi="Segoe UI Symbol" w:cs="Segoe UI Symbol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Symbol" w:eastAsia="Times New Roman" w:hAnsi="Segoe UI Symbol" w:cs="Segoe UI Symbol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711161A4" w14:textId="765DF9E4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Symbol" w:eastAsia="Times New Roman" w:hAnsi="Segoe UI Symbol" w:cs="Segoe UI Symbol"/>
          <w:b/>
          <w:bCs/>
          <w:color w:val="auto"/>
          <w:kern w:val="36"/>
          <w:sz w:val="36"/>
          <w:szCs w:val="36"/>
          <w:lang w:bidi="ta-IN"/>
        </w:rPr>
        <w:lastRenderedPageBreak/>
        <w:t>🗺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40 — GEOSPATIAL RESEARCH &amp; MAPPING TOOLS</w:t>
      </w:r>
    </w:p>
    <w:p w14:paraId="42DBC970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Tools for location intelligence, satellite imagery, and spatial analysis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🗺️</w:t>
      </w:r>
    </w:p>
    <w:p w14:paraId="04CBA715" w14:textId="77777777" w:rsidR="007F5CD3" w:rsidRPr="007F5CD3" w:rsidRDefault="007F5CD3" w:rsidP="00237672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Apify’s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Google Maps Scraper / ArcGIS / Baidu Maps / Bing Maps / Google Earth / Google Earth Pro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Zeemaps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Zoom Earth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Mapping and geographic visualization.</w:t>
      </w:r>
    </w:p>
    <w:p w14:paraId="13D5787E" w14:textId="77777777" w:rsidR="007F5CD3" w:rsidRPr="007F5CD3" w:rsidRDefault="007F5CD3" w:rsidP="00237672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Atlasify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BatchGeo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CartoDB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Colorbrewer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CrowdMap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DigiKam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DualMaps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Esri / Flash Earth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GeoNames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WorldMap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Harvard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GIS and location intelligence tools.</w:t>
      </w:r>
    </w:p>
    <w:p w14:paraId="7F7C4586" w14:textId="77777777" w:rsidR="007F5CD3" w:rsidRPr="007F5CD3" w:rsidRDefault="007F5CD3" w:rsidP="00237672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CTLRQ Address Lookup / Descartes Labs / Dominoc925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SatIntel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Sentinel Hub / SOAR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StoryMaps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SunCalc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Tableau / USGS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EarthExplorer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ViaMichelin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Wikimapia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Windy / Worldwide OSINT Tools Map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Satellite data, live weather, and map-based OSINT tools.</w:t>
      </w:r>
    </w:p>
    <w:p w14:paraId="7620A4ED" w14:textId="77777777" w:rsidR="00B37078" w:rsidRDefault="00B3707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2E22E715" w14:textId="1294EBA4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📰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41 — NEWS, FACT CHECKING &amp; MONITORING</w:t>
      </w:r>
    </w:p>
    <w:p w14:paraId="0C07E108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Stay informed, verify sources, and monitor breaking stories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🗞️</w:t>
      </w:r>
    </w:p>
    <w:p w14:paraId="25509F90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Symbol" w:eastAsia="Times New Roman" w:hAnsi="Segoe UI Symbol" w:cs="Segoe UI Symbol"/>
          <w:b/>
          <w:bCs/>
          <w:color w:val="auto"/>
          <w:sz w:val="27"/>
          <w:szCs w:val="27"/>
          <w:lang w:bidi="ta-IN"/>
        </w:rPr>
        <w:t>🗞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News Digest &amp; Discovery Tools</w:t>
      </w:r>
    </w:p>
    <w:p w14:paraId="21061EDF" w14:textId="77777777" w:rsidR="007F5CD3" w:rsidRPr="007F5CD3" w:rsidRDefault="007F5CD3" w:rsidP="00237672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Flipboard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Hubii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Inshorts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News360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NewsBot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NewsInShorts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Nod / Reeder / Spike / Storyful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Superdesk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Trooclick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News aggregation and media intelligence tools.</w:t>
      </w:r>
    </w:p>
    <w:p w14:paraId="02DB1666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✅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Fact Checking</w:t>
      </w:r>
    </w:p>
    <w:p w14:paraId="29F7022D" w14:textId="77777777" w:rsidR="007F5CD3" w:rsidRPr="007F5CD3" w:rsidRDefault="007F5CD3" w:rsidP="00237672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About Urban Legends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Captin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Fact / Check / Emergent / Fact Check / Full Fact / Snopes / Verification Handbook / Verification Junkie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Fact verification and rumor debunking sources.</w:t>
      </w:r>
    </w:p>
    <w:p w14:paraId="041B37E5" w14:textId="5E333902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32A8E687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233BF182" w14:textId="6E1EE7A0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📊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42 — DATA &amp; STATISTICS</w:t>
      </w:r>
    </w:p>
    <w:p w14:paraId="4DACCD3C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Databases and platforms for global data, reports, and analysis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📈</w:t>
      </w:r>
    </w:p>
    <w:p w14:paraId="794A5BCC" w14:textId="77777777" w:rsidR="007F5CD3" w:rsidRPr="007F5CD3" w:rsidRDefault="007F5CD3" w:rsidP="00237672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AGOA Data Center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AidData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AWS Public Datasets / Bank for International Settlements / Berkeley Data Lab / BP Statistical Review / CIA World Factbook / CEPII / Data.gov.uk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DBPedia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Eurostat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Gapminder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GlobalEDGE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Google Finance / Google Public Data Explorer / OECD Data / Open Data Network / IMF Database / International Energy Agency / World Bank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NationMaster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OECD Factbook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LandMatrix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Knoema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Human Development Reports / ILOSTAT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IndexMundi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HIS Piers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Latinobarometro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Comprehensive open datasets and government statistical resources.</w:t>
      </w:r>
    </w:p>
    <w:p w14:paraId="34B09B9E" w14:textId="0A56DEA1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5369C349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br w:type="page"/>
      </w:r>
    </w:p>
    <w:p w14:paraId="764ED5A3" w14:textId="1AE80DE5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🔍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43 — WEB MONITORING</w:t>
      </w:r>
    </w:p>
    <w:p w14:paraId="4966B4DE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Monitor websites for updates, content changes, and feeds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🔔</w:t>
      </w:r>
    </w:p>
    <w:p w14:paraId="04357CCC" w14:textId="77777777" w:rsidR="007F5CD3" w:rsidRPr="007F5CD3" w:rsidRDefault="007F5CD3" w:rsidP="00237672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Alltop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Awasu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Bridge.Leslibres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ChangeDetection.io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Deltafeed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DiggReader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FeedBooster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Feedly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FollowThatPage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Flipboard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Feederator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FeedReader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OmeaReader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OnWebChange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Reeder / RSS Bridge / RSS Owl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Talkwalker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The Old Reader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VisualPing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WebSite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Watcher / Winds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Track page changes, RSS feeds, and alerts.</w:t>
      </w:r>
    </w:p>
    <w:p w14:paraId="130150EA" w14:textId="1B75B119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62B80725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3489DA54" w14:textId="0D17BCF0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🌐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44 — BROWSERS &amp; OFFLINE TOOLS</w:t>
      </w:r>
    </w:p>
    <w:p w14:paraId="2789A0A2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Browser utilities for research and data capture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🧭</w:t>
      </w:r>
    </w:p>
    <w:p w14:paraId="65E431B4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🌐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Browsers</w:t>
      </w:r>
    </w:p>
    <w:p w14:paraId="7E53B1D6" w14:textId="77777777" w:rsidR="007F5CD3" w:rsidRPr="007F5CD3" w:rsidRDefault="007F5CD3" w:rsidP="00237672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Atom / Brave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CentBrowser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Chrome / Comodo Dragon / Edge / Firefox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Maxthon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Opera / Safari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Slimjet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SRWare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Iron / Tor / Torch / UC Browser / Vivaldi / Yandex Browser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Popular browsers for OSINT and privacy.</w:t>
      </w:r>
    </w:p>
    <w:p w14:paraId="6BDA4AB6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💾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Offline Browsing Tools</w:t>
      </w:r>
    </w:p>
    <w:p w14:paraId="30711E95" w14:textId="77777777" w:rsidR="007F5CD3" w:rsidRPr="007F5CD3" w:rsidRDefault="007F5CD3" w:rsidP="00237672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A1 Website Download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Cyotek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WebCopy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gmapcatcher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HTTrack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Offliberty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Resolver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SiteSucker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WebAssistant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Website Ripper Copier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Save entire websites locally for offline analysis.</w:t>
      </w:r>
    </w:p>
    <w:p w14:paraId="7EAEF458" w14:textId="48F70CFA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182CC988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18E0D958" w14:textId="48B9BA4C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🔒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45 — VPN SERVICES, PRIVACY &amp; ENCRYPTION</w:t>
      </w:r>
    </w:p>
    <w:p w14:paraId="04FEC4BD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Protect identity, enhance privacy, and secure communications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🛡️</w:t>
      </w:r>
    </w:p>
    <w:p w14:paraId="3CCE29E1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🔒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VPN Services</w:t>
      </w:r>
    </w:p>
    <w:p w14:paraId="4C295E73" w14:textId="77777777" w:rsidR="007F5CD3" w:rsidRPr="007F5CD3" w:rsidRDefault="007F5CD3" w:rsidP="00237672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OffShore.cat / TorrentFreak VPN List / That One Privacy Guy VPN Comparison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Curated VPN comparisons for privacy-conscious users.</w:t>
      </w:r>
    </w:p>
    <w:p w14:paraId="6A194714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Symbol" w:eastAsia="Times New Roman" w:hAnsi="Segoe UI Symbol" w:cs="Segoe UI Symbol"/>
          <w:b/>
          <w:bCs/>
          <w:color w:val="auto"/>
          <w:sz w:val="27"/>
          <w:szCs w:val="27"/>
          <w:lang w:bidi="ta-IN"/>
        </w:rPr>
        <w:t>🛡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Privacy &amp; Encryption Tools</w:t>
      </w:r>
    </w:p>
    <w:p w14:paraId="66C8BA48" w14:textId="77777777" w:rsidR="007F5CD3" w:rsidRPr="007F5CD3" w:rsidRDefault="007F5CD3" w:rsidP="00237672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Abine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Adium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Boxcryptor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CCleaner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ChatSecure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Disconnect / Do Not Track / DuckDuckGo / Epic Privacy Browser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FileVault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Ghostery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GPG Tools / Guardian Project / Hotspot Shield / HTTPS Everywhere / I2P / Privacy Badger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ProtonMail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Qubes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OS / Tails / Thunderbird / Tor Project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uBlock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Origin / Wickr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ZMail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SpiderOak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Privazer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Steganography Online Codec / WOT / Eraser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EncFS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MP / GNU PG / Silent Circle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Tools for secure browsing, encryption, and anonymous communication.</w:t>
      </w:r>
    </w:p>
    <w:p w14:paraId="3D9F4B33" w14:textId="17722B9B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16B9EAD0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2314C4B6" w14:textId="11FFA06B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📈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46 — INFOGRAPHICS, DATA VISUALIZATION &amp; SOCIAL NETWORK ANALYSIS</w:t>
      </w:r>
    </w:p>
    <w:p w14:paraId="6ECB4425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Visualize data, networks, and investigative insights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🎨</w:t>
      </w:r>
    </w:p>
    <w:p w14:paraId="07022AF8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📊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Infographics &amp; Visualization</w:t>
      </w:r>
    </w:p>
    <w:p w14:paraId="79371261" w14:textId="77777777" w:rsidR="007F5CD3" w:rsidRPr="007F5CD3" w:rsidRDefault="007F5CD3" w:rsidP="00237672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Aeon / Arbor.js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BeFunky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Bizint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Cacoo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Canva / Chart.js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Chartblocks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Circos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Creately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Crossfilter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csvkit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D3.js / Data Visualization Catalogue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Datawrapper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Dropmark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Dygraphs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Easel.ly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Tools for creating infographics and visual charts.</w:t>
      </w:r>
    </w:p>
    <w:p w14:paraId="0CB71A24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br w:type="page"/>
      </w:r>
    </w:p>
    <w:p w14:paraId="50C90C79" w14:textId="6825C9AF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</w:pPr>
      <w:proofErr w:type="gramStart"/>
      <w:r w:rsidRPr="007F5CD3">
        <w:rPr>
          <w:rFonts w:ascii="Segoe UI Emoji" w:eastAsia="Times New Roman" w:hAnsi="Segoe UI Emoji" w:cs="Segoe UI Emoji"/>
          <w:b/>
          <w:bCs/>
          <w:color w:val="auto"/>
          <w:sz w:val="36"/>
          <w:szCs w:val="36"/>
          <w:lang w:bidi="ta-IN"/>
        </w:rPr>
        <w:lastRenderedPageBreak/>
        <w:t>🔗</w:t>
      </w:r>
      <w:r w:rsidR="00C40FE8" w:rsidRPr="00C40FE8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t xml:space="preserve"> </w:t>
      </w:r>
      <w:r w:rsidR="00C40FE8"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</w:t>
      </w:r>
      <w:proofErr w:type="gramEnd"/>
      <w:r w:rsidR="00C40FE8"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4</w:t>
      </w:r>
      <w:r w:rsidR="00C40FE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>7</w:t>
      </w:r>
      <w:r w:rsidR="00C40FE8"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</w:t>
      </w:r>
      <w:proofErr w:type="gramStart"/>
      <w:r w:rsidR="00C40FE8"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— 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Social</w:t>
      </w:r>
      <w:proofErr w:type="gramEnd"/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Network Analysis</w:t>
      </w:r>
    </w:p>
    <w:p w14:paraId="4BF053E6" w14:textId="77777777" w:rsidR="007F5CD3" w:rsidRPr="007F5CD3" w:rsidRDefault="007F5CD3" w:rsidP="00237672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Gephi / ORA / Sentinel Visualizer / Visual Investigative Scenarios / Wynyard Group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Visual link analysis and network mapping tools for OSINT and investigations.</w:t>
      </w:r>
    </w:p>
    <w:p w14:paraId="5DCF8581" w14:textId="01B7DDC3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2D76AF60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7D4195BA" w14:textId="30067D96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🌐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4</w:t>
      </w:r>
      <w:r w:rsidR="00C40FE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>8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— DNS, OTHER TOOLS &amp; THREAT INTELLIGENCE</w:t>
      </w:r>
    </w:p>
    <w:p w14:paraId="581A080A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Advanced network, domain, and cybersecurity OSINT resources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⚙️</w:t>
      </w:r>
    </w:p>
    <w:p w14:paraId="79B3510E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🌐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DNS Tools</w:t>
      </w:r>
    </w:p>
    <w:p w14:paraId="6F3975BA" w14:textId="77777777" w:rsidR="007F5CD3" w:rsidRPr="007F5CD3" w:rsidRDefault="007F5CD3" w:rsidP="00237672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Amass / Columbus Project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findsubdomains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Subdomain discovery and enumeration tools.</w:t>
      </w:r>
    </w:p>
    <w:p w14:paraId="0A66534A" w14:textId="77777777" w:rsidR="007F5CD3" w:rsidRPr="007F5CD3" w:rsidRDefault="007F5CD3" w:rsidP="0023767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sz w:val="27"/>
          <w:szCs w:val="27"/>
          <w:lang w:bidi="ta-IN"/>
        </w:rPr>
        <w:t>🔧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bidi="ta-IN"/>
        </w:rPr>
        <w:t xml:space="preserve"> Other Tools</w:t>
      </w:r>
    </w:p>
    <w:p w14:paraId="1295F4F5" w14:textId="77777777" w:rsidR="007F5CD3" w:rsidRPr="007F5CD3" w:rsidRDefault="007F5CD3" w:rsidP="00237672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Barcode Reader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Belati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BeVigil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-CLI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CantHide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CrowdSec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Datasploit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eScraper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FOCA / Glit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GreyNoise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Hunchly / Intrigue Core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LinkScope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Maltego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OpenRefine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Orbit / OSINT Framework / OSINT-Tool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QuickCode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SecApps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Recon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SerpApi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sn0int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SpiderFoot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SpiderSuite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Sub3 Suite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TheHarvester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Zen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Comprehensive OSINT automation and analysis frameworks.</w:t>
      </w:r>
    </w:p>
    <w:p w14:paraId="23B463F9" w14:textId="77777777" w:rsidR="00C40FE8" w:rsidRDefault="00C40FE8" w:rsidP="00237672">
      <w:pPr>
        <w:spacing w:line="360" w:lineRule="auto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bidi="ta-IN"/>
        </w:rPr>
      </w:pPr>
      <w:r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bidi="ta-IN"/>
        </w:rPr>
        <w:br w:type="page"/>
      </w:r>
    </w:p>
    <w:p w14:paraId="1DE321E3" w14:textId="09660ECA" w:rsidR="007F5CD3" w:rsidRPr="007F5CD3" w:rsidRDefault="00C40FE8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bidi="ta-IN"/>
        </w:rPr>
        <w:lastRenderedPageBreak/>
        <w:t>🛡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 xml:space="preserve"> </w:t>
      </w:r>
      <w:r w:rsidRPr="00C40FE8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bidi="ta-IN"/>
        </w:rPr>
        <w:t>CHAPTER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4</w:t>
      </w:r>
      <w:r w:rsidRPr="00C40FE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>9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—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>THREAT INTELLIGENCE</w:t>
      </w:r>
    </w:p>
    <w:p w14:paraId="2D97D4DD" w14:textId="77777777" w:rsidR="007F5CD3" w:rsidRPr="007F5CD3" w:rsidRDefault="007F5CD3" w:rsidP="00237672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GitGuardian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OnionScan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OTX AlienVault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REScure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Threat Intel Feed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GreyNoise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Threat intel feeds and dark web investigation tools.</w:t>
      </w:r>
    </w:p>
    <w:p w14:paraId="29A53597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04E7B151" w14:textId="5918DB62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🎥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</w:t>
      </w:r>
      <w:r w:rsidR="00C40FE8" w:rsidRPr="00C40FE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>50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— OSINT VIDEOS &amp; TRAINING</w:t>
      </w:r>
    </w:p>
    <w:p w14:paraId="478A1969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Educational videos and OSINT training resources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🎓</w:t>
      </w:r>
    </w:p>
    <w:p w14:paraId="17FDB8B3" w14:textId="77777777" w:rsidR="007F5CD3" w:rsidRPr="007F5CD3" w:rsidRDefault="007F5CD3" w:rsidP="00237672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Amazing Mind Reader Reveals His Gift / Data to Go / SANS OSINT Summit / See How Easily Freaks Can Take Over Your Life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BendoBrown</w:t>
      </w:r>
      <w:proofErr w:type="spellEnd"/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Classic awareness and training videos.</w:t>
      </w:r>
    </w:p>
    <w:p w14:paraId="7BA35F8C" w14:textId="4205A66A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1597DCB0" w14:textId="77777777" w:rsidR="00C40FE8" w:rsidRDefault="00C40FE8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45958AB9" w14:textId="4B6F8463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📚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</w:t>
      </w:r>
      <w:r w:rsidR="00C40FE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>51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— OSINT BLOGS &amp; ADDITIONAL RESOURCES</w:t>
      </w:r>
    </w:p>
    <w:p w14:paraId="14F7C7A2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Enhance your learning and stay updated with community content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🧠</w:t>
      </w:r>
    </w:p>
    <w:p w14:paraId="00B23EF6" w14:textId="77777777" w:rsidR="007F5CD3" w:rsidRPr="007F5CD3" w:rsidRDefault="007F5CD3" w:rsidP="00237672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Bellingcat’s Online Investigation Toolkit / OSINT Dojo / OSINT Belarus / Free OSINT Training / These Are the Tools Researchers Need (Bellingcat Survey)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Leading OSINT learning hubs.</w:t>
      </w:r>
    </w:p>
    <w:p w14:paraId="5126242E" w14:textId="62BFDF1D" w:rsidR="007F5CD3" w:rsidRPr="007F5CD3" w:rsidRDefault="007F5CD3" w:rsidP="00237672">
      <w:pPr>
        <w:spacing w:before="0" w:after="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</w:p>
    <w:p w14:paraId="06AB768D" w14:textId="77777777" w:rsidR="00E51A6C" w:rsidRDefault="00E51A6C" w:rsidP="00237672">
      <w:pPr>
        <w:spacing w:line="360" w:lineRule="auto"/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</w:pPr>
      <w:r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br w:type="page"/>
      </w:r>
    </w:p>
    <w:p w14:paraId="3F46D71F" w14:textId="4D63BF37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36"/>
          <w:szCs w:val="36"/>
          <w:lang w:bidi="ta-IN"/>
        </w:rPr>
        <w:lastRenderedPageBreak/>
        <w:t>📄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CHAPTER 5</w:t>
      </w:r>
      <w:r w:rsidR="00E51A6C" w:rsidRPr="00E51A6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>2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bidi="ta-IN"/>
        </w:rPr>
        <w:t xml:space="preserve"> — RELATED “AWESOME” SECURITY LISTS</w:t>
      </w:r>
    </w:p>
    <w:p w14:paraId="1BB7A079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Curated lists from the open-source cybersecurity community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🌟</w:t>
      </w:r>
    </w:p>
    <w:p w14:paraId="6E93FE1F" w14:textId="77777777" w:rsidR="007F5CD3" w:rsidRPr="007F5CD3" w:rsidRDefault="007F5CD3" w:rsidP="00237672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awesome-anti-forensic / awesome-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ctf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awesome-forensics / awesome-hacking / awesome-honeypots / awesome-incident-response / awesome-lockpicking / awesome-malware-analysis / awesome-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pentest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awesome-privacy / awesome-sec-talks / awesome-security / awesome-threat-intelligence / infosec-reference / personal-security-checklist / </w:t>
      </w:r>
      <w:proofErr w:type="spellStart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SecLists</w:t>
      </w:r>
      <w:proofErr w:type="spellEnd"/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 xml:space="preserve"> / security-list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– GitHub lists for every security discipline.</w:t>
      </w:r>
    </w:p>
    <w:p w14:paraId="6A1C4D46" w14:textId="5ACD6D44" w:rsidR="007F5CD3" w:rsidRDefault="007F5CD3" w:rsidP="00237672">
      <w:pPr>
        <w:spacing w:line="360" w:lineRule="auto"/>
      </w:pPr>
      <w:r>
        <w:br w:type="page"/>
      </w:r>
    </w:p>
    <w:p w14:paraId="587C9156" w14:textId="77777777" w:rsidR="007F5CD3" w:rsidRPr="007F5CD3" w:rsidRDefault="007F5CD3" w:rsidP="00237672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bidi="ta-IN"/>
        </w:rPr>
      </w:pPr>
      <w:r w:rsidRPr="007F5CD3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bidi="ta-IN"/>
        </w:rPr>
        <w:lastRenderedPageBreak/>
        <w:t>✨</w:t>
      </w:r>
      <w:r w:rsidRPr="007F5CD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bidi="ta-IN"/>
        </w:rPr>
        <w:t xml:space="preserve"> FINAL NOTE</w:t>
      </w:r>
    </w:p>
    <w:p w14:paraId="3DE08488" w14:textId="263897BD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Enjoy exploring the world of Open-Source Intelligence!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🌍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br/>
        <w:t xml:space="preserve">This collection is meant for </w:t>
      </w:r>
      <w:r w:rsidRPr="007F5CD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bidi="ta-IN"/>
        </w:rPr>
        <w:t>ethical research, digital safety, and professional development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 xml:space="preserve"> only.</w:t>
      </w:r>
    </w:p>
    <w:p w14:paraId="69492BA6" w14:textId="77777777" w:rsidR="007F5CD3" w:rsidRPr="007F5CD3" w:rsidRDefault="007F5CD3" w:rsidP="0023767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</w:pP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t>“The best investigator isn’t the one who knows everything —</w:t>
      </w:r>
      <w:r w:rsidRPr="007F5CD3">
        <w:rPr>
          <w:rFonts w:ascii="Times New Roman" w:eastAsia="Times New Roman" w:hAnsi="Times New Roman" w:cs="Times New Roman"/>
          <w:color w:val="auto"/>
          <w:sz w:val="24"/>
          <w:szCs w:val="24"/>
          <w:lang w:bidi="ta-IN"/>
        </w:rPr>
        <w:br/>
        <w:t xml:space="preserve">but the one who knows where to look.” </w:t>
      </w:r>
      <w:r w:rsidRPr="007F5CD3">
        <w:rPr>
          <w:rFonts w:ascii="Segoe UI Emoji" w:eastAsia="Times New Roman" w:hAnsi="Segoe UI Emoji" w:cs="Segoe UI Emoji"/>
          <w:color w:val="auto"/>
          <w:sz w:val="24"/>
          <w:szCs w:val="24"/>
          <w:lang w:bidi="ta-IN"/>
        </w:rPr>
        <w:t>🔎</w:t>
      </w:r>
    </w:p>
    <w:p w14:paraId="013A6A21" w14:textId="77777777" w:rsidR="007F5CD3" w:rsidRDefault="007F5CD3" w:rsidP="00237672">
      <w:pPr>
        <w:spacing w:line="360" w:lineRule="auto"/>
      </w:pPr>
    </w:p>
    <w:sectPr w:rsidR="007F5CD3" w:rsidSect="00F335F8">
      <w:footerReference w:type="default" r:id="rId9"/>
      <w:pgSz w:w="12240" w:h="15840"/>
      <w:pgMar w:top="1728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06FA" w14:textId="77777777" w:rsidR="00EC63E5" w:rsidRDefault="00EC63E5" w:rsidP="00C6554A">
      <w:pPr>
        <w:spacing w:before="0" w:after="0" w:line="240" w:lineRule="auto"/>
      </w:pPr>
      <w:r>
        <w:separator/>
      </w:r>
    </w:p>
  </w:endnote>
  <w:endnote w:type="continuationSeparator" w:id="0">
    <w:p w14:paraId="24D578FB" w14:textId="77777777" w:rsidR="00EC63E5" w:rsidRDefault="00EC63E5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1FAC" w14:textId="719E7A5C" w:rsidR="00FC0958" w:rsidRDefault="00FC0958" w:rsidP="00F335F8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F81C0" w14:textId="77777777" w:rsidR="00EC63E5" w:rsidRDefault="00EC63E5" w:rsidP="00C6554A">
      <w:pPr>
        <w:spacing w:before="0" w:after="0" w:line="240" w:lineRule="auto"/>
      </w:pPr>
      <w:r>
        <w:separator/>
      </w:r>
    </w:p>
  </w:footnote>
  <w:footnote w:type="continuationSeparator" w:id="0">
    <w:p w14:paraId="7A4238FB" w14:textId="77777777" w:rsidR="00EC63E5" w:rsidRDefault="00EC63E5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 w15:restartNumberingAfterBreak="0">
    <w:nsid w:val="0004573D"/>
    <w:multiLevelType w:val="multilevel"/>
    <w:tmpl w:val="0750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2479D"/>
    <w:multiLevelType w:val="multilevel"/>
    <w:tmpl w:val="49C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A5D20"/>
    <w:multiLevelType w:val="multilevel"/>
    <w:tmpl w:val="C28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D63FE"/>
    <w:multiLevelType w:val="multilevel"/>
    <w:tmpl w:val="845E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E0437"/>
    <w:multiLevelType w:val="multilevel"/>
    <w:tmpl w:val="A20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31F57"/>
    <w:multiLevelType w:val="multilevel"/>
    <w:tmpl w:val="0CC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5266B"/>
    <w:multiLevelType w:val="multilevel"/>
    <w:tmpl w:val="475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C2F73"/>
    <w:multiLevelType w:val="multilevel"/>
    <w:tmpl w:val="118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F084D"/>
    <w:multiLevelType w:val="multilevel"/>
    <w:tmpl w:val="2B4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A1E2B"/>
    <w:multiLevelType w:val="multilevel"/>
    <w:tmpl w:val="1E5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66DCB"/>
    <w:multiLevelType w:val="multilevel"/>
    <w:tmpl w:val="9BB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D1FDE"/>
    <w:multiLevelType w:val="multilevel"/>
    <w:tmpl w:val="A0A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96D2D"/>
    <w:multiLevelType w:val="multilevel"/>
    <w:tmpl w:val="6D1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73F1E"/>
    <w:multiLevelType w:val="multilevel"/>
    <w:tmpl w:val="55B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A43B1"/>
    <w:multiLevelType w:val="multilevel"/>
    <w:tmpl w:val="40F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46B40"/>
    <w:multiLevelType w:val="multilevel"/>
    <w:tmpl w:val="7BA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570018"/>
    <w:multiLevelType w:val="multilevel"/>
    <w:tmpl w:val="845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E1180"/>
    <w:multiLevelType w:val="multilevel"/>
    <w:tmpl w:val="412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53C82"/>
    <w:multiLevelType w:val="multilevel"/>
    <w:tmpl w:val="029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12734"/>
    <w:multiLevelType w:val="multilevel"/>
    <w:tmpl w:val="655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70901"/>
    <w:multiLevelType w:val="multilevel"/>
    <w:tmpl w:val="17E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02E6C"/>
    <w:multiLevelType w:val="multilevel"/>
    <w:tmpl w:val="4F1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55299"/>
    <w:multiLevelType w:val="multilevel"/>
    <w:tmpl w:val="F24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819A7"/>
    <w:multiLevelType w:val="multilevel"/>
    <w:tmpl w:val="904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2067D"/>
    <w:multiLevelType w:val="multilevel"/>
    <w:tmpl w:val="50D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57FB8"/>
    <w:multiLevelType w:val="multilevel"/>
    <w:tmpl w:val="FF8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339D5"/>
    <w:multiLevelType w:val="multilevel"/>
    <w:tmpl w:val="AF2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752D4"/>
    <w:multiLevelType w:val="multilevel"/>
    <w:tmpl w:val="B23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35882"/>
    <w:multiLevelType w:val="multilevel"/>
    <w:tmpl w:val="78C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414DF"/>
    <w:multiLevelType w:val="multilevel"/>
    <w:tmpl w:val="E63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F27F81"/>
    <w:multiLevelType w:val="multilevel"/>
    <w:tmpl w:val="BE2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67CAB"/>
    <w:multiLevelType w:val="multilevel"/>
    <w:tmpl w:val="F8D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35F0A"/>
    <w:multiLevelType w:val="multilevel"/>
    <w:tmpl w:val="8A6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827C0"/>
    <w:multiLevelType w:val="multilevel"/>
    <w:tmpl w:val="440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71003F"/>
    <w:multiLevelType w:val="multilevel"/>
    <w:tmpl w:val="338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D0ED2"/>
    <w:multiLevelType w:val="multilevel"/>
    <w:tmpl w:val="6FF2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445A8"/>
    <w:multiLevelType w:val="multilevel"/>
    <w:tmpl w:val="132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44594"/>
    <w:multiLevelType w:val="multilevel"/>
    <w:tmpl w:val="FDA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31287"/>
    <w:multiLevelType w:val="multilevel"/>
    <w:tmpl w:val="F31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D04A25"/>
    <w:multiLevelType w:val="multilevel"/>
    <w:tmpl w:val="7FD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63B06"/>
    <w:multiLevelType w:val="multilevel"/>
    <w:tmpl w:val="1FC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D66577"/>
    <w:multiLevelType w:val="multilevel"/>
    <w:tmpl w:val="A3A6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EC4405"/>
    <w:multiLevelType w:val="multilevel"/>
    <w:tmpl w:val="8D3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525C2B"/>
    <w:multiLevelType w:val="multilevel"/>
    <w:tmpl w:val="47E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B9570C"/>
    <w:multiLevelType w:val="multilevel"/>
    <w:tmpl w:val="4C8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46164C"/>
    <w:multiLevelType w:val="multilevel"/>
    <w:tmpl w:val="21F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1A66AE"/>
    <w:multiLevelType w:val="multilevel"/>
    <w:tmpl w:val="CEB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6640BA"/>
    <w:multiLevelType w:val="multilevel"/>
    <w:tmpl w:val="C24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B901D5"/>
    <w:multiLevelType w:val="multilevel"/>
    <w:tmpl w:val="CE6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E118B6"/>
    <w:multiLevelType w:val="multilevel"/>
    <w:tmpl w:val="65D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C49D1"/>
    <w:multiLevelType w:val="multilevel"/>
    <w:tmpl w:val="52B4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471669"/>
    <w:multiLevelType w:val="multilevel"/>
    <w:tmpl w:val="E4C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270B86"/>
    <w:multiLevelType w:val="multilevel"/>
    <w:tmpl w:val="710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4715CE"/>
    <w:multiLevelType w:val="multilevel"/>
    <w:tmpl w:val="71D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610F05"/>
    <w:multiLevelType w:val="multilevel"/>
    <w:tmpl w:val="AA6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E54EF0"/>
    <w:multiLevelType w:val="multilevel"/>
    <w:tmpl w:val="3DE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DC2BB9"/>
    <w:multiLevelType w:val="multilevel"/>
    <w:tmpl w:val="1BF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752027">
    <w:abstractNumId w:val="0"/>
  </w:num>
  <w:num w:numId="2" w16cid:durableId="1356037897">
    <w:abstractNumId w:val="1"/>
  </w:num>
  <w:num w:numId="3" w16cid:durableId="1151556293">
    <w:abstractNumId w:val="48"/>
  </w:num>
  <w:num w:numId="4" w16cid:durableId="16080889">
    <w:abstractNumId w:val="58"/>
  </w:num>
  <w:num w:numId="5" w16cid:durableId="502669516">
    <w:abstractNumId w:val="19"/>
  </w:num>
  <w:num w:numId="6" w16cid:durableId="665789136">
    <w:abstractNumId w:val="49"/>
  </w:num>
  <w:num w:numId="7" w16cid:durableId="1516965270">
    <w:abstractNumId w:val="34"/>
  </w:num>
  <w:num w:numId="8" w16cid:durableId="2063476433">
    <w:abstractNumId w:val="44"/>
  </w:num>
  <w:num w:numId="9" w16cid:durableId="340282151">
    <w:abstractNumId w:val="42"/>
  </w:num>
  <w:num w:numId="10" w16cid:durableId="1207713988">
    <w:abstractNumId w:val="39"/>
  </w:num>
  <w:num w:numId="11" w16cid:durableId="572159297">
    <w:abstractNumId w:val="46"/>
  </w:num>
  <w:num w:numId="12" w16cid:durableId="614410898">
    <w:abstractNumId w:val="15"/>
  </w:num>
  <w:num w:numId="13" w16cid:durableId="1642349085">
    <w:abstractNumId w:val="11"/>
  </w:num>
  <w:num w:numId="14" w16cid:durableId="674112965">
    <w:abstractNumId w:val="6"/>
  </w:num>
  <w:num w:numId="15" w16cid:durableId="1294215327">
    <w:abstractNumId w:val="14"/>
  </w:num>
  <w:num w:numId="16" w16cid:durableId="159663555">
    <w:abstractNumId w:val="13"/>
  </w:num>
  <w:num w:numId="17" w16cid:durableId="1502892532">
    <w:abstractNumId w:val="4"/>
  </w:num>
  <w:num w:numId="18" w16cid:durableId="403070236">
    <w:abstractNumId w:val="28"/>
  </w:num>
  <w:num w:numId="19" w16cid:durableId="254821832">
    <w:abstractNumId w:val="27"/>
  </w:num>
  <w:num w:numId="20" w16cid:durableId="229116666">
    <w:abstractNumId w:val="36"/>
  </w:num>
  <w:num w:numId="21" w16cid:durableId="522519280">
    <w:abstractNumId w:val="33"/>
  </w:num>
  <w:num w:numId="22" w16cid:durableId="1743992242">
    <w:abstractNumId w:val="50"/>
  </w:num>
  <w:num w:numId="23" w16cid:durableId="1509827112">
    <w:abstractNumId w:val="29"/>
  </w:num>
  <w:num w:numId="24" w16cid:durableId="374162310">
    <w:abstractNumId w:val="5"/>
  </w:num>
  <w:num w:numId="25" w16cid:durableId="360132169">
    <w:abstractNumId w:val="17"/>
  </w:num>
  <w:num w:numId="26" w16cid:durableId="1890989480">
    <w:abstractNumId w:val="53"/>
  </w:num>
  <w:num w:numId="27" w16cid:durableId="262228334">
    <w:abstractNumId w:val="20"/>
  </w:num>
  <w:num w:numId="28" w16cid:durableId="609356179">
    <w:abstractNumId w:val="40"/>
  </w:num>
  <w:num w:numId="29" w16cid:durableId="608389953">
    <w:abstractNumId w:val="3"/>
  </w:num>
  <w:num w:numId="30" w16cid:durableId="1765493079">
    <w:abstractNumId w:val="32"/>
  </w:num>
  <w:num w:numId="31" w16cid:durableId="1950432092">
    <w:abstractNumId w:val="47"/>
  </w:num>
  <w:num w:numId="32" w16cid:durableId="477385341">
    <w:abstractNumId w:val="57"/>
  </w:num>
  <w:num w:numId="33" w16cid:durableId="114758595">
    <w:abstractNumId w:val="41"/>
  </w:num>
  <w:num w:numId="34" w16cid:durableId="124277616">
    <w:abstractNumId w:val="37"/>
  </w:num>
  <w:num w:numId="35" w16cid:durableId="741681833">
    <w:abstractNumId w:val="31"/>
  </w:num>
  <w:num w:numId="36" w16cid:durableId="1209490081">
    <w:abstractNumId w:val="45"/>
  </w:num>
  <w:num w:numId="37" w16cid:durableId="1434285070">
    <w:abstractNumId w:val="12"/>
  </w:num>
  <w:num w:numId="38" w16cid:durableId="1730571025">
    <w:abstractNumId w:val="10"/>
  </w:num>
  <w:num w:numId="39" w16cid:durableId="2099793258">
    <w:abstractNumId w:val="26"/>
  </w:num>
  <w:num w:numId="40" w16cid:durableId="230360091">
    <w:abstractNumId w:val="22"/>
  </w:num>
  <w:num w:numId="41" w16cid:durableId="121926999">
    <w:abstractNumId w:val="25"/>
  </w:num>
  <w:num w:numId="42" w16cid:durableId="1870876658">
    <w:abstractNumId w:val="52"/>
  </w:num>
  <w:num w:numId="43" w16cid:durableId="2011785832">
    <w:abstractNumId w:val="24"/>
  </w:num>
  <w:num w:numId="44" w16cid:durableId="1880436001">
    <w:abstractNumId w:val="51"/>
  </w:num>
  <w:num w:numId="45" w16cid:durableId="614867735">
    <w:abstractNumId w:val="7"/>
  </w:num>
  <w:num w:numId="46" w16cid:durableId="2036617122">
    <w:abstractNumId w:val="56"/>
  </w:num>
  <w:num w:numId="47" w16cid:durableId="1040327714">
    <w:abstractNumId w:val="35"/>
  </w:num>
  <w:num w:numId="48" w16cid:durableId="1125394528">
    <w:abstractNumId w:val="43"/>
  </w:num>
  <w:num w:numId="49" w16cid:durableId="752968506">
    <w:abstractNumId w:val="16"/>
  </w:num>
  <w:num w:numId="50" w16cid:durableId="1941638087">
    <w:abstractNumId w:val="54"/>
  </w:num>
  <w:num w:numId="51" w16cid:durableId="422189387">
    <w:abstractNumId w:val="55"/>
  </w:num>
  <w:num w:numId="52" w16cid:durableId="573005911">
    <w:abstractNumId w:val="2"/>
  </w:num>
  <w:num w:numId="53" w16cid:durableId="80568690">
    <w:abstractNumId w:val="18"/>
  </w:num>
  <w:num w:numId="54" w16cid:durableId="912546758">
    <w:abstractNumId w:val="9"/>
  </w:num>
  <w:num w:numId="55" w16cid:durableId="2118985063">
    <w:abstractNumId w:val="8"/>
  </w:num>
  <w:num w:numId="56" w16cid:durableId="1013921343">
    <w:abstractNumId w:val="21"/>
  </w:num>
  <w:num w:numId="57" w16cid:durableId="1998220856">
    <w:abstractNumId w:val="38"/>
  </w:num>
  <w:num w:numId="58" w16cid:durableId="1947688820">
    <w:abstractNumId w:val="30"/>
  </w:num>
  <w:num w:numId="59" w16cid:durableId="1003700669">
    <w:abstractNumId w:val="2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D3"/>
    <w:rsid w:val="00237672"/>
    <w:rsid w:val="002554CD"/>
    <w:rsid w:val="00293B83"/>
    <w:rsid w:val="002B4294"/>
    <w:rsid w:val="002F69CF"/>
    <w:rsid w:val="00333D0D"/>
    <w:rsid w:val="00382301"/>
    <w:rsid w:val="00484DA3"/>
    <w:rsid w:val="004C049F"/>
    <w:rsid w:val="005000E2"/>
    <w:rsid w:val="006A3CE7"/>
    <w:rsid w:val="006E3134"/>
    <w:rsid w:val="007F5CD3"/>
    <w:rsid w:val="00986791"/>
    <w:rsid w:val="009D6091"/>
    <w:rsid w:val="00A12BA3"/>
    <w:rsid w:val="00A45762"/>
    <w:rsid w:val="00AE0F71"/>
    <w:rsid w:val="00B212A7"/>
    <w:rsid w:val="00B327DB"/>
    <w:rsid w:val="00B37078"/>
    <w:rsid w:val="00C40FE8"/>
    <w:rsid w:val="00C6554A"/>
    <w:rsid w:val="00CF4FCF"/>
    <w:rsid w:val="00D568C9"/>
    <w:rsid w:val="00E51A6C"/>
    <w:rsid w:val="00E650B0"/>
    <w:rsid w:val="00EC63E5"/>
    <w:rsid w:val="00ED7C44"/>
    <w:rsid w:val="00F335F8"/>
    <w:rsid w:val="00F33A34"/>
    <w:rsid w:val="00FC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7D05A"/>
  <w15:chartTrackingRefBased/>
  <w15:docId w15:val="{9C45497F-7BBD-44B9-917F-EE0C74AC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FE8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2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F5CD3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65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ed-rimsan-a-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41</TotalTime>
  <Pages>60</Pages>
  <Words>4492</Words>
  <Characters>26240</Characters>
  <Application>Microsoft Office Word</Application>
  <DocSecurity>0</DocSecurity>
  <Lines>795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Rimsan</dc:creator>
  <cp:keywords/>
  <dc:description/>
  <cp:lastModifiedBy>Mohamed Rimsan</cp:lastModifiedBy>
  <cp:revision>14</cp:revision>
  <cp:lastPrinted>2025-10-27T17:17:00Z</cp:lastPrinted>
  <dcterms:created xsi:type="dcterms:W3CDTF">2025-10-27T16:36:00Z</dcterms:created>
  <dcterms:modified xsi:type="dcterms:W3CDTF">2025-10-27T17:20:00Z</dcterms:modified>
</cp:coreProperties>
</file>